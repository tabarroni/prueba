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BB42" w14:textId="237AC51F" w:rsidR="00CD44D5" w:rsidRPr="002A569B" w:rsidRDefault="00CD44D5" w:rsidP="00BD5D12">
      <w:pPr>
        <w:pStyle w:val="Ttulo3"/>
        <w:rPr>
          <w:rStyle w:val="Fuerte"/>
          <w:sz w:val="32"/>
          <w:szCs w:val="32"/>
        </w:rPr>
      </w:pPr>
      <w:r w:rsidRPr="002A569B">
        <w:rPr>
          <w:rStyle w:val="Fuerte"/>
          <w:sz w:val="32"/>
          <w:szCs w:val="32"/>
        </w:rPr>
        <w:t>Prueba Técnica - Entry Level (Trainee)</w:t>
      </w:r>
    </w:p>
    <w:p w14:paraId="1D1F981F" w14:textId="77777777" w:rsidR="00461BE5" w:rsidRPr="001F3ADE" w:rsidRDefault="00461BE5" w:rsidP="00CD44D5">
      <w:pPr>
        <w:pStyle w:val="NormalSubtitulos"/>
        <w:rPr>
          <w:rFonts w:ascii="Arial" w:hAnsi="Arial" w:cs="Arial"/>
          <w:color w:val="000000" w:themeColor="text1"/>
          <w:sz w:val="24"/>
          <w:lang w:val="es-CL"/>
        </w:rPr>
      </w:pPr>
    </w:p>
    <w:p w14:paraId="6B3F6E96" w14:textId="77777777" w:rsidR="00461BE5" w:rsidRPr="001F3ADE" w:rsidRDefault="00461BE5" w:rsidP="00461BE5">
      <w:pPr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b/>
          <w:bCs/>
          <w:color w:val="000000" w:themeColor="text1"/>
          <w:sz w:val="24"/>
        </w:rPr>
        <w:t>Duración estimada</w:t>
      </w:r>
      <w:r w:rsidRPr="001F3ADE">
        <w:rPr>
          <w:rFonts w:ascii="Arial" w:hAnsi="Arial" w:cs="Arial"/>
          <w:color w:val="000000" w:themeColor="text1"/>
          <w:sz w:val="24"/>
        </w:rPr>
        <w:t>: 3 horas.</w:t>
      </w:r>
    </w:p>
    <w:p w14:paraId="409ED43E" w14:textId="538661E1" w:rsidR="002235CE" w:rsidRPr="001F3ADE" w:rsidRDefault="002235CE" w:rsidP="00461BE5">
      <w:pPr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b/>
          <w:bCs/>
          <w:color w:val="000000" w:themeColor="text1"/>
          <w:sz w:val="24"/>
        </w:rPr>
        <w:t>Modalidad</w:t>
      </w:r>
      <w:r w:rsidRPr="001F3ADE">
        <w:rPr>
          <w:rFonts w:ascii="Arial" w:hAnsi="Arial" w:cs="Arial"/>
          <w:color w:val="000000" w:themeColor="text1"/>
          <w:sz w:val="24"/>
        </w:rPr>
        <w:t>: Individual</w:t>
      </w:r>
    </w:p>
    <w:p w14:paraId="2649642A" w14:textId="19CAFBA1" w:rsidR="002235CE" w:rsidRPr="001F3ADE" w:rsidRDefault="002235CE" w:rsidP="00461BE5">
      <w:pPr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b/>
          <w:bCs/>
          <w:color w:val="000000" w:themeColor="text1"/>
          <w:sz w:val="24"/>
        </w:rPr>
        <w:t>Entrega</w:t>
      </w:r>
      <w:r w:rsidRPr="001F3ADE">
        <w:rPr>
          <w:rFonts w:ascii="Arial" w:hAnsi="Arial" w:cs="Arial"/>
          <w:color w:val="000000" w:themeColor="text1"/>
          <w:sz w:val="24"/>
        </w:rPr>
        <w:t>: Repositorio público (GitHub)</w:t>
      </w:r>
    </w:p>
    <w:p w14:paraId="6346CEC3" w14:textId="77777777" w:rsidR="002235CE" w:rsidRPr="001F3ADE" w:rsidRDefault="002235CE" w:rsidP="00461BE5">
      <w:pPr>
        <w:rPr>
          <w:rFonts w:ascii="Arial" w:hAnsi="Arial" w:cs="Arial"/>
          <w:color w:val="000000" w:themeColor="text1"/>
          <w:sz w:val="24"/>
        </w:rPr>
      </w:pPr>
    </w:p>
    <w:p w14:paraId="1091788D" w14:textId="44D10D48" w:rsidR="002235CE" w:rsidRPr="00E85AAF" w:rsidRDefault="002235CE" w:rsidP="00461BE5">
      <w:pPr>
        <w:rPr>
          <w:rFonts w:ascii="Arial" w:hAnsi="Arial" w:cs="Arial"/>
          <w:b/>
          <w:bCs/>
          <w:color w:val="000000" w:themeColor="text1"/>
          <w:sz w:val="24"/>
        </w:rPr>
      </w:pPr>
      <w:r w:rsidRPr="001F3ADE">
        <w:rPr>
          <w:rFonts w:ascii="Arial" w:hAnsi="Arial" w:cs="Arial"/>
          <w:b/>
          <w:bCs/>
          <w:color w:val="000000" w:themeColor="text1"/>
          <w:sz w:val="24"/>
        </w:rPr>
        <w:t>Instrucciones Generales</w:t>
      </w:r>
    </w:p>
    <w:p w14:paraId="5CFDF0F2" w14:textId="77777777" w:rsidR="00B84089" w:rsidRPr="001F3ADE" w:rsidRDefault="002235CE">
      <w:pPr>
        <w:pStyle w:val="Prrafodelista"/>
        <w:numPr>
          <w:ilvl w:val="0"/>
          <w:numId w:val="12"/>
        </w:numPr>
        <w:jc w:val="left"/>
        <w:rPr>
          <w:rFonts w:ascii="Arial" w:hAnsi="Arial" w:cs="Arial"/>
          <w:color w:val="000000" w:themeColor="text1"/>
          <w:sz w:val="24"/>
          <w:lang w:eastAsia="es-MX"/>
        </w:rPr>
      </w:pPr>
      <w:r w:rsidRPr="001F3ADE">
        <w:rPr>
          <w:rFonts w:ascii="Arial" w:hAnsi="Arial" w:cs="Arial"/>
          <w:color w:val="000000" w:themeColor="text1"/>
          <w:sz w:val="24"/>
          <w:lang w:eastAsia="es-MX"/>
        </w:rPr>
        <w:t xml:space="preserve">El desarrollo debe ser realizado de forma individual. </w:t>
      </w:r>
    </w:p>
    <w:p w14:paraId="027D07E1" w14:textId="77777777" w:rsidR="00B84089" w:rsidRPr="001F3ADE" w:rsidRDefault="002235CE">
      <w:pPr>
        <w:pStyle w:val="Prrafodelista"/>
        <w:numPr>
          <w:ilvl w:val="0"/>
          <w:numId w:val="12"/>
        </w:numPr>
        <w:jc w:val="left"/>
        <w:rPr>
          <w:rFonts w:ascii="Arial" w:hAnsi="Arial" w:cs="Arial"/>
          <w:color w:val="000000" w:themeColor="text1"/>
          <w:sz w:val="24"/>
          <w:lang w:eastAsia="es-MX"/>
        </w:rPr>
      </w:pPr>
      <w:r w:rsidRPr="001F3ADE">
        <w:rPr>
          <w:rFonts w:ascii="Arial" w:hAnsi="Arial" w:cs="Arial"/>
          <w:color w:val="000000" w:themeColor="text1"/>
          <w:sz w:val="24"/>
          <w:lang w:eastAsia="es-MX"/>
        </w:rPr>
        <w:t xml:space="preserve">Puedes utilizar herramientas de IA para acelerar el desarrollo, pero: </w:t>
      </w:r>
    </w:p>
    <w:p w14:paraId="546202C0" w14:textId="77777777" w:rsidR="00B84089" w:rsidRPr="001F3ADE" w:rsidRDefault="002235CE">
      <w:pPr>
        <w:pStyle w:val="Prrafodelista"/>
        <w:numPr>
          <w:ilvl w:val="1"/>
          <w:numId w:val="12"/>
        </w:numPr>
        <w:jc w:val="left"/>
        <w:rPr>
          <w:rFonts w:ascii="Arial" w:hAnsi="Arial" w:cs="Arial"/>
          <w:color w:val="000000" w:themeColor="text1"/>
          <w:sz w:val="24"/>
          <w:lang w:eastAsia="es-MX"/>
        </w:rPr>
      </w:pPr>
      <w:r w:rsidRPr="001F3ADE">
        <w:rPr>
          <w:rFonts w:ascii="Arial" w:hAnsi="Arial" w:cs="Arial"/>
          <w:color w:val="000000" w:themeColor="text1"/>
          <w:sz w:val="24"/>
          <w:lang w:eastAsia="es-MX"/>
        </w:rPr>
        <w:t>Debes entender completamente tu solución</w:t>
      </w:r>
    </w:p>
    <w:p w14:paraId="4CDA781C" w14:textId="77777777" w:rsidR="00B84089" w:rsidRPr="001F3ADE" w:rsidRDefault="002235CE">
      <w:pPr>
        <w:pStyle w:val="Prrafodelista"/>
        <w:numPr>
          <w:ilvl w:val="1"/>
          <w:numId w:val="12"/>
        </w:numPr>
        <w:jc w:val="left"/>
        <w:rPr>
          <w:rFonts w:ascii="Arial" w:hAnsi="Arial" w:cs="Arial"/>
          <w:color w:val="000000" w:themeColor="text1"/>
          <w:sz w:val="24"/>
          <w:lang w:eastAsia="es-MX"/>
        </w:rPr>
      </w:pPr>
      <w:r w:rsidRPr="001F3ADE">
        <w:rPr>
          <w:rFonts w:ascii="Arial" w:hAnsi="Arial" w:cs="Arial"/>
          <w:color w:val="000000" w:themeColor="text1"/>
          <w:sz w:val="24"/>
          <w:lang w:eastAsia="es-MX"/>
        </w:rPr>
        <w:t xml:space="preserve">Debes poder explicarla en detalle </w:t>
      </w:r>
    </w:p>
    <w:p w14:paraId="3759D92D" w14:textId="743E9672" w:rsidR="002235CE" w:rsidRPr="001F3ADE" w:rsidRDefault="002235CE">
      <w:pPr>
        <w:pStyle w:val="Prrafodelista"/>
        <w:numPr>
          <w:ilvl w:val="0"/>
          <w:numId w:val="12"/>
        </w:numPr>
        <w:jc w:val="left"/>
        <w:rPr>
          <w:rFonts w:ascii="Arial" w:hAnsi="Arial" w:cs="Arial"/>
          <w:color w:val="000000" w:themeColor="text1"/>
          <w:sz w:val="24"/>
          <w:lang w:eastAsia="es-MX"/>
        </w:rPr>
      </w:pPr>
      <w:r w:rsidRPr="001F3ADE">
        <w:rPr>
          <w:rFonts w:ascii="Arial" w:hAnsi="Arial" w:cs="Arial"/>
          <w:color w:val="000000" w:themeColor="text1"/>
          <w:sz w:val="24"/>
          <w:lang w:eastAsia="es-MX"/>
        </w:rPr>
        <w:t xml:space="preserve">Se evaluará tanto el código como tu razonamiento técnico </w:t>
      </w:r>
    </w:p>
    <w:p w14:paraId="1E9F95B8" w14:textId="2678C3A8" w:rsidR="00461BE5" w:rsidRPr="001F3ADE" w:rsidRDefault="002235CE">
      <w:pPr>
        <w:pStyle w:val="Prrafodelista"/>
        <w:numPr>
          <w:ilvl w:val="0"/>
          <w:numId w:val="12"/>
        </w:numPr>
        <w:jc w:val="left"/>
        <w:rPr>
          <w:rFonts w:ascii="Arial" w:hAnsi="Arial" w:cs="Arial"/>
          <w:color w:val="000000" w:themeColor="text1"/>
          <w:sz w:val="24"/>
          <w:lang w:eastAsia="es-MX"/>
        </w:rPr>
      </w:pPr>
      <w:r w:rsidRPr="001F3ADE">
        <w:rPr>
          <w:rFonts w:ascii="Arial" w:hAnsi="Arial" w:cs="Arial"/>
          <w:color w:val="000000" w:themeColor="text1"/>
          <w:sz w:val="24"/>
          <w:lang w:eastAsia="es-MX"/>
        </w:rPr>
        <w:t xml:space="preserve">Puedes usar cualquier lenguaje de programación </w:t>
      </w:r>
    </w:p>
    <w:p w14:paraId="1D71D07A" w14:textId="77777777" w:rsidR="00CD44D5" w:rsidRPr="002A569B" w:rsidRDefault="00CD44D5" w:rsidP="00754E9E">
      <w:pPr>
        <w:pStyle w:val="Ttulo4"/>
        <w:rPr>
          <w:rStyle w:val="Fuerte"/>
        </w:rPr>
      </w:pPr>
      <w:r w:rsidRPr="002A569B">
        <w:rPr>
          <w:rStyle w:val="Fuerte"/>
        </w:rPr>
        <w:t>Parte 1: Lógica de Programación (30 puntos)</w:t>
      </w:r>
    </w:p>
    <w:p w14:paraId="11AC8D24" w14:textId="77777777" w:rsidR="0096727B" w:rsidRPr="001F3ADE" w:rsidRDefault="0096727B" w:rsidP="0096727B">
      <w:pPr>
        <w:pStyle w:val="NormalSubtitulos"/>
        <w:rPr>
          <w:rFonts w:ascii="Arial" w:hAnsi="Arial" w:cs="Arial"/>
          <w:color w:val="000000" w:themeColor="text1"/>
          <w:sz w:val="24"/>
          <w:lang w:val="es-CL"/>
        </w:rPr>
      </w:pPr>
    </w:p>
    <w:p w14:paraId="787981FA" w14:textId="22F759DA" w:rsidR="00E85AAF" w:rsidRPr="001F3ADE" w:rsidRDefault="001F3ADE" w:rsidP="00461BE5">
      <w:pPr>
        <w:jc w:val="left"/>
        <w:rPr>
          <w:rFonts w:ascii="Arial" w:hAnsi="Arial" w:cs="Arial"/>
          <w:b/>
          <w:bCs/>
          <w:color w:val="000000" w:themeColor="text1"/>
          <w:sz w:val="24"/>
        </w:rPr>
      </w:pPr>
      <w:r w:rsidRPr="001F3ADE">
        <w:rPr>
          <w:rFonts w:ascii="Arial" w:hAnsi="Arial" w:cs="Arial"/>
          <w:b/>
          <w:bCs/>
          <w:color w:val="000000" w:themeColor="text1"/>
          <w:sz w:val="24"/>
        </w:rPr>
        <w:t>Enunciado</w:t>
      </w:r>
    </w:p>
    <w:p w14:paraId="1930B0D8" w14:textId="506C5BEB" w:rsidR="002235CE" w:rsidRPr="001F3ADE" w:rsidRDefault="002235CE" w:rsidP="00461BE5">
      <w:pPr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Dada una lista de números enteros, construir una nueva lista que:</w:t>
      </w:r>
    </w:p>
    <w:p w14:paraId="259BBD14" w14:textId="1AFB76C2" w:rsidR="002235CE" w:rsidRPr="001F3ADE" w:rsidRDefault="002235CE">
      <w:pPr>
        <w:pStyle w:val="Prrafodelista"/>
        <w:numPr>
          <w:ilvl w:val="0"/>
          <w:numId w:val="7"/>
        </w:numPr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Elimine los valores duplicados</w:t>
      </w:r>
    </w:p>
    <w:p w14:paraId="0FAA70F7" w14:textId="3F5F18F5" w:rsidR="002235CE" w:rsidRPr="001F3ADE" w:rsidRDefault="002235CE">
      <w:pPr>
        <w:pStyle w:val="Prrafodelista"/>
        <w:numPr>
          <w:ilvl w:val="0"/>
          <w:numId w:val="7"/>
        </w:numPr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Quede ordenada de menor a mayor</w:t>
      </w:r>
    </w:p>
    <w:p w14:paraId="36B0EF7A" w14:textId="7AEBBE86" w:rsidR="002235CE" w:rsidRPr="001F3ADE" w:rsidRDefault="002235CE">
      <w:pPr>
        <w:pStyle w:val="Prrafodelista"/>
        <w:numPr>
          <w:ilvl w:val="0"/>
          <w:numId w:val="7"/>
        </w:numPr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No utilice funciones nativas de ordenamiento ni estructuras nativas para eliminar duplicados</w:t>
      </w:r>
    </w:p>
    <w:p w14:paraId="75303A79" w14:textId="28D545B6" w:rsidR="002235CE" w:rsidRPr="001F3ADE" w:rsidRDefault="002235CE" w:rsidP="00461BE5">
      <w:pPr>
        <w:jc w:val="left"/>
        <w:rPr>
          <w:rFonts w:ascii="Arial" w:hAnsi="Arial" w:cs="Arial"/>
          <w:color w:val="000000" w:themeColor="text1"/>
          <w:sz w:val="24"/>
        </w:rPr>
      </w:pPr>
    </w:p>
    <w:p w14:paraId="4503AB4E" w14:textId="063EB9BE" w:rsidR="00461BE5" w:rsidRPr="00E85AAF" w:rsidRDefault="00461BE5" w:rsidP="00461BE5">
      <w:pPr>
        <w:jc w:val="left"/>
        <w:rPr>
          <w:rFonts w:ascii="Arial" w:hAnsi="Arial" w:cs="Arial"/>
          <w:b/>
          <w:bCs/>
          <w:color w:val="000000" w:themeColor="text1"/>
          <w:sz w:val="24"/>
        </w:rPr>
      </w:pPr>
      <w:r w:rsidRPr="001F3ADE">
        <w:rPr>
          <w:rFonts w:ascii="Arial" w:hAnsi="Arial" w:cs="Arial"/>
          <w:b/>
          <w:bCs/>
          <w:color w:val="000000" w:themeColor="text1"/>
          <w:sz w:val="24"/>
        </w:rPr>
        <w:t>Ejemplo</w:t>
      </w:r>
      <w:r w:rsidRPr="001F3ADE">
        <w:rPr>
          <w:rFonts w:ascii="Arial" w:hAnsi="Arial" w:cs="Arial"/>
          <w:color w:val="000000" w:themeColor="text1"/>
          <w:sz w:val="24"/>
        </w:rPr>
        <w:br/>
        <w:t>entrada = [4, 2, 7, 2, 4, 9, 1]</w:t>
      </w:r>
      <w:r w:rsidRPr="001F3ADE">
        <w:rPr>
          <w:rFonts w:ascii="Arial" w:hAnsi="Arial" w:cs="Arial"/>
          <w:color w:val="000000" w:themeColor="text1"/>
          <w:sz w:val="24"/>
        </w:rPr>
        <w:br/>
        <w:t>salida = [1, 2, 4, 7, 9]</w:t>
      </w:r>
    </w:p>
    <w:p w14:paraId="756ED979" w14:textId="77777777" w:rsidR="002235CE" w:rsidRPr="001F3ADE" w:rsidRDefault="002235CE" w:rsidP="00461BE5">
      <w:pPr>
        <w:jc w:val="left"/>
        <w:rPr>
          <w:rFonts w:ascii="Arial" w:hAnsi="Arial" w:cs="Arial"/>
          <w:color w:val="000000" w:themeColor="text1"/>
          <w:sz w:val="24"/>
        </w:rPr>
      </w:pPr>
    </w:p>
    <w:p w14:paraId="02B84798" w14:textId="2F6874AF" w:rsidR="00E85AAF" w:rsidRPr="001F3ADE" w:rsidRDefault="002235CE" w:rsidP="00461BE5">
      <w:pPr>
        <w:jc w:val="left"/>
        <w:rPr>
          <w:rFonts w:ascii="Arial" w:hAnsi="Arial" w:cs="Arial"/>
          <w:b/>
          <w:bCs/>
          <w:color w:val="000000" w:themeColor="text1"/>
          <w:sz w:val="24"/>
        </w:rPr>
      </w:pPr>
      <w:r w:rsidRPr="001F3ADE">
        <w:rPr>
          <w:rFonts w:ascii="Arial" w:hAnsi="Arial" w:cs="Arial"/>
          <w:b/>
          <w:bCs/>
          <w:color w:val="000000" w:themeColor="text1"/>
          <w:sz w:val="24"/>
        </w:rPr>
        <w:t>Restricciones</w:t>
      </w:r>
    </w:p>
    <w:p w14:paraId="19DBF7B0" w14:textId="1953BE64" w:rsidR="002235CE" w:rsidRPr="001F3ADE" w:rsidRDefault="002235CE" w:rsidP="001F3ADE">
      <w:pPr>
        <w:ind w:left="360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No</w:t>
      </w:r>
      <w:r w:rsidR="00B84089" w:rsidRPr="001F3ADE">
        <w:rPr>
          <w:rFonts w:ascii="Arial" w:hAnsi="Arial" w:cs="Arial"/>
          <w:color w:val="000000" w:themeColor="text1"/>
          <w:sz w:val="24"/>
        </w:rPr>
        <w:t xml:space="preserve"> </w:t>
      </w:r>
      <w:r w:rsidRPr="001F3ADE">
        <w:rPr>
          <w:rFonts w:ascii="Arial" w:hAnsi="Arial" w:cs="Arial"/>
          <w:color w:val="000000" w:themeColor="text1"/>
          <w:sz w:val="24"/>
        </w:rPr>
        <w:t>se permite el uso de:</w:t>
      </w:r>
    </w:p>
    <w:p w14:paraId="5AB17561" w14:textId="44158D69" w:rsidR="002235CE" w:rsidRPr="001F3ADE" w:rsidRDefault="002235CE">
      <w:pPr>
        <w:pStyle w:val="Prrafodelista"/>
        <w:numPr>
          <w:ilvl w:val="0"/>
          <w:numId w:val="8"/>
        </w:numPr>
        <w:ind w:left="1080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sort /sorted</w:t>
      </w:r>
    </w:p>
    <w:p w14:paraId="662F7753" w14:textId="56C4BB8C" w:rsidR="002235CE" w:rsidRPr="001F3ADE" w:rsidRDefault="002235CE">
      <w:pPr>
        <w:pStyle w:val="Prrafodelista"/>
        <w:numPr>
          <w:ilvl w:val="0"/>
          <w:numId w:val="8"/>
        </w:numPr>
        <w:ind w:left="1080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set / distinct / unique</w:t>
      </w:r>
    </w:p>
    <w:p w14:paraId="5E83C64D" w14:textId="1A932FCE" w:rsidR="002235CE" w:rsidRPr="001F3ADE" w:rsidRDefault="002235CE">
      <w:pPr>
        <w:pStyle w:val="Prrafodelista"/>
        <w:numPr>
          <w:ilvl w:val="0"/>
          <w:numId w:val="8"/>
        </w:numPr>
        <w:ind w:left="1080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librerías que automaticen la solución</w:t>
      </w:r>
    </w:p>
    <w:p w14:paraId="0A7CB87F" w14:textId="7493782B" w:rsidR="002235CE" w:rsidRPr="001F3ADE" w:rsidRDefault="002235CE" w:rsidP="001F3ADE">
      <w:pPr>
        <w:ind w:left="360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Sí se permite:</w:t>
      </w:r>
    </w:p>
    <w:p w14:paraId="320DBF79" w14:textId="4255ED8C" w:rsidR="00302C8D" w:rsidRPr="001F3ADE" w:rsidRDefault="00302C8D">
      <w:pPr>
        <w:pStyle w:val="Prrafodelista"/>
        <w:numPr>
          <w:ilvl w:val="0"/>
          <w:numId w:val="9"/>
        </w:numPr>
        <w:ind w:left="1080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ciclos (for, while)</w:t>
      </w:r>
    </w:p>
    <w:p w14:paraId="520C8699" w14:textId="07A1FDBE" w:rsidR="00302C8D" w:rsidRPr="001F3ADE" w:rsidRDefault="00302C8D">
      <w:pPr>
        <w:pStyle w:val="Prrafodelista"/>
        <w:numPr>
          <w:ilvl w:val="0"/>
          <w:numId w:val="9"/>
        </w:numPr>
        <w:ind w:left="1080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condicionales</w:t>
      </w:r>
    </w:p>
    <w:p w14:paraId="6FFFD0E0" w14:textId="3EE95B13" w:rsidR="00302C8D" w:rsidRPr="001F3ADE" w:rsidRDefault="00302C8D">
      <w:pPr>
        <w:pStyle w:val="Prrafodelista"/>
        <w:numPr>
          <w:ilvl w:val="0"/>
          <w:numId w:val="9"/>
        </w:numPr>
        <w:ind w:left="1080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estructuras básicas (listas, arrays)</w:t>
      </w:r>
    </w:p>
    <w:p w14:paraId="54A53F3B" w14:textId="2679A045" w:rsidR="00302C8D" w:rsidRPr="001F3ADE" w:rsidRDefault="00302C8D">
      <w:pPr>
        <w:pStyle w:val="Prrafodelista"/>
        <w:numPr>
          <w:ilvl w:val="0"/>
          <w:numId w:val="9"/>
        </w:numPr>
        <w:ind w:left="1080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funciones propias</w:t>
      </w:r>
    </w:p>
    <w:p w14:paraId="068135A9" w14:textId="77777777" w:rsidR="001F3ADE" w:rsidRPr="001F3ADE" w:rsidRDefault="001F3ADE" w:rsidP="001F3ADE">
      <w:pPr>
        <w:rPr>
          <w:rFonts w:ascii="Arial" w:hAnsi="Arial" w:cs="Arial"/>
          <w:b/>
          <w:bCs/>
          <w:color w:val="000000" w:themeColor="text1"/>
          <w:sz w:val="24"/>
          <w:szCs w:val="36"/>
        </w:rPr>
      </w:pPr>
    </w:p>
    <w:p w14:paraId="23AE7E63" w14:textId="77777777" w:rsidR="00E85AAF" w:rsidRDefault="00E85AAF" w:rsidP="00754E9E">
      <w:pPr>
        <w:pStyle w:val="Ttulo4"/>
        <w:rPr>
          <w:rStyle w:val="Fuerte"/>
        </w:rPr>
      </w:pPr>
    </w:p>
    <w:p w14:paraId="587F9528" w14:textId="77777777" w:rsidR="00E85AAF" w:rsidRPr="00E85AAF" w:rsidRDefault="00E85AAF" w:rsidP="00E85AAF">
      <w:pPr>
        <w:pStyle w:val="NormalSubtitulos"/>
        <w:rPr>
          <w:lang w:val="es-CL"/>
        </w:rPr>
      </w:pPr>
    </w:p>
    <w:p w14:paraId="2A001C55" w14:textId="78335701" w:rsidR="00461BE5" w:rsidRPr="002A569B" w:rsidRDefault="00461BE5" w:rsidP="00754E9E">
      <w:pPr>
        <w:pStyle w:val="Ttulo4"/>
        <w:rPr>
          <w:rStyle w:val="Fuerte"/>
        </w:rPr>
      </w:pPr>
      <w:r w:rsidRPr="002A569B">
        <w:rPr>
          <w:rStyle w:val="Fuerte"/>
        </w:rPr>
        <w:lastRenderedPageBreak/>
        <w:t xml:space="preserve">Parte 2: </w:t>
      </w:r>
      <w:r w:rsidR="00B84089" w:rsidRPr="002A569B">
        <w:rPr>
          <w:rStyle w:val="Fuerte"/>
        </w:rPr>
        <w:t>D</w:t>
      </w:r>
      <w:r w:rsidR="00302C8D" w:rsidRPr="002A569B">
        <w:rPr>
          <w:rStyle w:val="Fuerte"/>
        </w:rPr>
        <w:t>esarrollo Backend + POO</w:t>
      </w:r>
      <w:r w:rsidRPr="002A569B">
        <w:rPr>
          <w:rStyle w:val="Fuerte"/>
        </w:rPr>
        <w:t xml:space="preserve"> (</w:t>
      </w:r>
      <w:r w:rsidR="00302C8D" w:rsidRPr="002A569B">
        <w:rPr>
          <w:rStyle w:val="Fuerte"/>
        </w:rPr>
        <w:t>4</w:t>
      </w:r>
      <w:r w:rsidRPr="002A569B">
        <w:rPr>
          <w:rStyle w:val="Fuerte"/>
        </w:rPr>
        <w:t>0 puntos)</w:t>
      </w:r>
    </w:p>
    <w:p w14:paraId="3B9DA82A" w14:textId="77777777" w:rsidR="00461BE5" w:rsidRPr="001F3ADE" w:rsidRDefault="00461BE5" w:rsidP="00461BE5">
      <w:pPr>
        <w:pStyle w:val="NormalSubtitulos"/>
        <w:jc w:val="left"/>
        <w:rPr>
          <w:rFonts w:ascii="Arial" w:hAnsi="Arial" w:cs="Arial"/>
          <w:color w:val="000000" w:themeColor="text1"/>
          <w:sz w:val="24"/>
          <w:lang w:val="es-CL"/>
        </w:rPr>
      </w:pPr>
    </w:p>
    <w:p w14:paraId="35821A2C" w14:textId="318A031D" w:rsidR="003B6625" w:rsidRPr="00E85AAF" w:rsidRDefault="00B84089" w:rsidP="00302C8D">
      <w:pPr>
        <w:jc w:val="left"/>
        <w:rPr>
          <w:rFonts w:ascii="Arial" w:hAnsi="Arial" w:cs="Arial"/>
          <w:b/>
          <w:bCs/>
          <w:color w:val="000000" w:themeColor="text1"/>
          <w:sz w:val="24"/>
        </w:rPr>
      </w:pPr>
      <w:r w:rsidRPr="001F3ADE">
        <w:rPr>
          <w:rFonts w:ascii="Arial" w:hAnsi="Arial" w:cs="Arial"/>
          <w:b/>
          <w:bCs/>
          <w:color w:val="000000" w:themeColor="text1"/>
          <w:sz w:val="24"/>
        </w:rPr>
        <w:t>Enunciado</w:t>
      </w:r>
      <w:r w:rsidR="00461BE5" w:rsidRPr="001F3ADE">
        <w:rPr>
          <w:rFonts w:ascii="Arial" w:hAnsi="Arial" w:cs="Arial"/>
          <w:color w:val="000000" w:themeColor="text1"/>
          <w:sz w:val="24"/>
        </w:rPr>
        <w:br/>
      </w:r>
      <w:r w:rsidR="00302C8D" w:rsidRPr="004F27DC">
        <w:rPr>
          <w:rFonts w:ascii="Arial" w:hAnsi="Arial" w:cs="Arial"/>
          <w:color w:val="000000" w:themeColor="text1"/>
          <w:sz w:val="24"/>
        </w:rPr>
        <w:t>Construir una API simple para envío de notificaciones.</w:t>
      </w:r>
    </w:p>
    <w:p w14:paraId="0EFA6F42" w14:textId="77777777" w:rsidR="004F27DC" w:rsidRPr="004F27DC" w:rsidRDefault="004F27DC">
      <w:pPr>
        <w:pStyle w:val="Prrafodelista"/>
        <w:numPr>
          <w:ilvl w:val="0"/>
          <w:numId w:val="13"/>
        </w:numPr>
        <w:jc w:val="left"/>
        <w:rPr>
          <w:rFonts w:ascii="Arial" w:hAnsi="Arial" w:cs="Arial"/>
          <w:color w:val="000000" w:themeColor="text1"/>
          <w:sz w:val="24"/>
        </w:rPr>
      </w:pPr>
      <w:r w:rsidRPr="004F27DC">
        <w:rPr>
          <w:rFonts w:ascii="Arial" w:hAnsi="Arial" w:cs="Arial"/>
          <w:color w:val="000000" w:themeColor="text1"/>
          <w:sz w:val="24"/>
        </w:rPr>
        <w:t>Todos los parámetros son obligatorios y channel puede ser “email” o “sms”</w:t>
      </w:r>
    </w:p>
    <w:p w14:paraId="4C047805" w14:textId="77777777" w:rsidR="004F27DC" w:rsidRPr="004F27DC" w:rsidRDefault="004F27DC">
      <w:pPr>
        <w:pStyle w:val="Prrafodelista"/>
        <w:numPr>
          <w:ilvl w:val="0"/>
          <w:numId w:val="13"/>
        </w:numPr>
        <w:jc w:val="left"/>
        <w:rPr>
          <w:rFonts w:ascii="Arial" w:hAnsi="Arial" w:cs="Arial"/>
          <w:color w:val="000000" w:themeColor="text1"/>
          <w:sz w:val="24"/>
        </w:rPr>
      </w:pPr>
      <w:r w:rsidRPr="004F27DC">
        <w:rPr>
          <w:rFonts w:ascii="Arial" w:hAnsi="Arial" w:cs="Arial"/>
          <w:color w:val="000000" w:themeColor="text1"/>
          <w:sz w:val="24"/>
        </w:rPr>
        <w:t>El sistema debe seleccionar el proveedor según el parámetro channel (debes implementar algún patrón)</w:t>
      </w:r>
    </w:p>
    <w:p w14:paraId="08D6BD98" w14:textId="5BDFA7C7" w:rsidR="004F27DC" w:rsidRPr="004F27DC" w:rsidRDefault="004F27DC">
      <w:pPr>
        <w:pStyle w:val="Prrafodelista"/>
        <w:numPr>
          <w:ilvl w:val="0"/>
          <w:numId w:val="13"/>
        </w:numPr>
        <w:rPr>
          <w:rFonts w:ascii="Arial" w:hAnsi="Arial" w:cs="Arial"/>
          <w:sz w:val="24"/>
        </w:rPr>
      </w:pPr>
      <w:r w:rsidRPr="004F27DC">
        <w:rPr>
          <w:rFonts w:ascii="Arial" w:hAnsi="Arial" w:cs="Arial"/>
          <w:sz w:val="24"/>
        </w:rPr>
        <w:t>Se debe guardar un historial de los envíos realizados. Puede hacerse en memoria, archivo, base de datos, etc.</w:t>
      </w:r>
    </w:p>
    <w:p w14:paraId="26F77519" w14:textId="77777777" w:rsidR="00302C8D" w:rsidRPr="001F3ADE" w:rsidRDefault="00302C8D" w:rsidP="00302C8D">
      <w:pPr>
        <w:jc w:val="left"/>
        <w:rPr>
          <w:rFonts w:ascii="Arial" w:hAnsi="Arial" w:cs="Arial"/>
          <w:color w:val="000000" w:themeColor="text1"/>
          <w:sz w:val="24"/>
        </w:rPr>
      </w:pPr>
    </w:p>
    <w:p w14:paraId="4AB444DF" w14:textId="16A63260" w:rsidR="00E85AAF" w:rsidRPr="001F3ADE" w:rsidRDefault="00302C8D" w:rsidP="00302C8D">
      <w:pPr>
        <w:jc w:val="left"/>
        <w:rPr>
          <w:rFonts w:ascii="Arial" w:hAnsi="Arial" w:cs="Arial"/>
          <w:b/>
          <w:bCs/>
          <w:color w:val="000000" w:themeColor="text1"/>
          <w:sz w:val="24"/>
        </w:rPr>
      </w:pPr>
      <w:r w:rsidRPr="001F3ADE">
        <w:rPr>
          <w:rFonts w:ascii="Arial" w:hAnsi="Arial" w:cs="Arial"/>
          <w:b/>
          <w:bCs/>
          <w:color w:val="000000" w:themeColor="text1"/>
          <w:sz w:val="24"/>
        </w:rPr>
        <w:t>Endpoint requerido</w:t>
      </w:r>
    </w:p>
    <w:p w14:paraId="411E173F" w14:textId="5DCCC5FD" w:rsidR="00302C8D" w:rsidRPr="00E85AAF" w:rsidRDefault="00302C8D">
      <w:pPr>
        <w:pStyle w:val="Prrafodelista"/>
        <w:numPr>
          <w:ilvl w:val="0"/>
          <w:numId w:val="14"/>
        </w:numPr>
        <w:jc w:val="left"/>
        <w:rPr>
          <w:rFonts w:ascii="Arial" w:hAnsi="Arial" w:cs="Arial"/>
          <w:color w:val="000000" w:themeColor="text1"/>
          <w:sz w:val="24"/>
        </w:rPr>
      </w:pPr>
      <w:r w:rsidRPr="00E85AAF">
        <w:rPr>
          <w:rFonts w:ascii="Arial" w:hAnsi="Arial" w:cs="Arial"/>
          <w:color w:val="000000" w:themeColor="text1"/>
          <w:sz w:val="24"/>
        </w:rPr>
        <w:t>POST /notifications</w:t>
      </w:r>
    </w:p>
    <w:p w14:paraId="2E99E51F" w14:textId="77777777" w:rsidR="00B84089" w:rsidRPr="001F3ADE" w:rsidRDefault="00B84089" w:rsidP="00302C8D">
      <w:pPr>
        <w:jc w:val="left"/>
        <w:rPr>
          <w:rFonts w:ascii="Arial" w:hAnsi="Arial" w:cs="Arial"/>
          <w:color w:val="000000" w:themeColor="text1"/>
          <w:sz w:val="24"/>
        </w:rPr>
      </w:pPr>
    </w:p>
    <w:p w14:paraId="15E44CE2" w14:textId="47ADD8BC" w:rsidR="00B84089" w:rsidRPr="001F3ADE" w:rsidRDefault="00E85AAF" w:rsidP="00E85AAF">
      <w:pPr>
        <w:ind w:left="708"/>
        <w:jc w:val="left"/>
        <w:rPr>
          <w:rFonts w:ascii="Arial" w:hAnsi="Arial" w:cs="Arial"/>
          <w:b/>
          <w:bCs/>
          <w:color w:val="000000" w:themeColor="text1"/>
          <w:sz w:val="24"/>
        </w:rPr>
      </w:pPr>
      <w:r>
        <w:rPr>
          <w:rFonts w:ascii="Arial" w:hAnsi="Arial" w:cs="Arial"/>
          <w:b/>
          <w:bCs/>
          <w:color w:val="000000" w:themeColor="text1"/>
          <w:sz w:val="24"/>
        </w:rPr>
        <w:t>Request Body</w:t>
      </w:r>
    </w:p>
    <w:p w14:paraId="39D9024F" w14:textId="77777777" w:rsidR="00302C8D" w:rsidRPr="001F3ADE" w:rsidRDefault="00302C8D" w:rsidP="00E85AAF">
      <w:pPr>
        <w:ind w:left="708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{</w:t>
      </w:r>
    </w:p>
    <w:p w14:paraId="553A59AE" w14:textId="77777777" w:rsidR="00302C8D" w:rsidRPr="001F3ADE" w:rsidRDefault="00302C8D" w:rsidP="00E85AAF">
      <w:pPr>
        <w:ind w:left="708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 xml:space="preserve">  "userId": "123",</w:t>
      </w:r>
    </w:p>
    <w:p w14:paraId="3A8F3EE7" w14:textId="77777777" w:rsidR="00302C8D" w:rsidRPr="001F3ADE" w:rsidRDefault="00302C8D" w:rsidP="00E85AAF">
      <w:pPr>
        <w:ind w:left="708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 xml:space="preserve">  "message": "Hola",</w:t>
      </w:r>
    </w:p>
    <w:p w14:paraId="246D03D4" w14:textId="77777777" w:rsidR="00302C8D" w:rsidRPr="001F3ADE" w:rsidRDefault="00302C8D" w:rsidP="00E85AAF">
      <w:pPr>
        <w:ind w:left="708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 xml:space="preserve">  "channel": "email | sms"</w:t>
      </w:r>
    </w:p>
    <w:p w14:paraId="22C77B6B" w14:textId="0538A2AD" w:rsidR="00302C8D" w:rsidRPr="001F3ADE" w:rsidRDefault="00302C8D" w:rsidP="00E85AAF">
      <w:pPr>
        <w:ind w:left="708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}</w:t>
      </w:r>
    </w:p>
    <w:p w14:paraId="4BFDDCA7" w14:textId="77777777" w:rsidR="00B84089" w:rsidRDefault="00B84089" w:rsidP="00302C8D">
      <w:pPr>
        <w:jc w:val="left"/>
        <w:rPr>
          <w:rFonts w:ascii="Arial" w:hAnsi="Arial" w:cs="Arial"/>
          <w:color w:val="000000" w:themeColor="text1"/>
          <w:sz w:val="24"/>
        </w:rPr>
      </w:pPr>
    </w:p>
    <w:p w14:paraId="23C36FE9" w14:textId="3E896AEC" w:rsidR="00E85AAF" w:rsidRPr="00E85AAF" w:rsidRDefault="00E85AAF">
      <w:pPr>
        <w:pStyle w:val="Prrafodelista"/>
        <w:numPr>
          <w:ilvl w:val="0"/>
          <w:numId w:val="14"/>
        </w:numPr>
        <w:jc w:val="left"/>
        <w:rPr>
          <w:rFonts w:ascii="Arial" w:hAnsi="Arial" w:cs="Arial"/>
          <w:color w:val="000000" w:themeColor="text1"/>
          <w:sz w:val="24"/>
        </w:rPr>
      </w:pPr>
      <w:r w:rsidRPr="00E85AAF">
        <w:rPr>
          <w:rFonts w:ascii="Arial" w:hAnsi="Arial" w:cs="Arial"/>
          <w:color w:val="000000" w:themeColor="text1"/>
          <w:sz w:val="24"/>
        </w:rPr>
        <w:t>GET /notifications</w:t>
      </w:r>
    </w:p>
    <w:p w14:paraId="7E65FE73" w14:textId="77777777" w:rsidR="00E85AAF" w:rsidRDefault="00E85AAF" w:rsidP="00302C8D">
      <w:pPr>
        <w:jc w:val="left"/>
        <w:rPr>
          <w:rFonts w:ascii="Arial" w:hAnsi="Arial" w:cs="Arial"/>
          <w:color w:val="000000" w:themeColor="text1"/>
          <w:sz w:val="24"/>
        </w:rPr>
      </w:pPr>
    </w:p>
    <w:p w14:paraId="44E34600" w14:textId="341F358A" w:rsidR="00E85AAF" w:rsidRPr="00E85AAF" w:rsidRDefault="00E85AAF" w:rsidP="00E85AAF">
      <w:pPr>
        <w:ind w:left="360" w:firstLine="360"/>
        <w:jc w:val="left"/>
        <w:rPr>
          <w:rFonts w:ascii="Arial" w:hAnsi="Arial" w:cs="Arial"/>
          <w:b/>
          <w:bCs/>
          <w:color w:val="000000" w:themeColor="text1"/>
          <w:sz w:val="24"/>
        </w:rPr>
      </w:pPr>
      <w:r w:rsidRPr="00E85AAF">
        <w:rPr>
          <w:rFonts w:ascii="Arial" w:hAnsi="Arial" w:cs="Arial"/>
          <w:b/>
          <w:bCs/>
          <w:color w:val="000000" w:themeColor="text1"/>
          <w:sz w:val="24"/>
        </w:rPr>
        <w:t>Response Body</w:t>
      </w:r>
    </w:p>
    <w:p w14:paraId="699DC65B" w14:textId="77777777" w:rsidR="00E85AAF" w:rsidRDefault="00E85AAF" w:rsidP="00E85AAF">
      <w:pPr>
        <w:ind w:left="360" w:firstLine="360"/>
        <w:jc w:val="left"/>
        <w:rPr>
          <w:rFonts w:ascii="Arial" w:hAnsi="Arial" w:cs="Arial"/>
          <w:color w:val="000000" w:themeColor="text1"/>
          <w:sz w:val="24"/>
        </w:rPr>
      </w:pPr>
      <w:r>
        <w:rPr>
          <w:rFonts w:ascii="Arial" w:hAnsi="Arial" w:cs="Arial"/>
          <w:color w:val="000000" w:themeColor="text1"/>
          <w:sz w:val="24"/>
        </w:rPr>
        <w:t>{</w:t>
      </w:r>
    </w:p>
    <w:p w14:paraId="0000187E" w14:textId="624E5514" w:rsidR="00E85AAF" w:rsidRDefault="00E85AAF" w:rsidP="00E85AAF">
      <w:pPr>
        <w:ind w:left="360" w:firstLine="360"/>
        <w:jc w:val="left"/>
        <w:rPr>
          <w:rFonts w:ascii="Arial" w:hAnsi="Arial" w:cs="Arial"/>
          <w:color w:val="000000" w:themeColor="text1"/>
          <w:sz w:val="24"/>
        </w:rPr>
      </w:pPr>
      <w:r>
        <w:rPr>
          <w:rFonts w:ascii="Arial" w:hAnsi="Arial" w:cs="Arial"/>
          <w:color w:val="000000" w:themeColor="text1"/>
          <w:sz w:val="24"/>
        </w:rPr>
        <w:t xml:space="preserve">  “data”: [</w:t>
      </w:r>
    </w:p>
    <w:p w14:paraId="69202A52" w14:textId="00338F7F" w:rsidR="00E85AAF" w:rsidRPr="001F3ADE" w:rsidRDefault="00E85AAF" w:rsidP="00E85AAF">
      <w:pPr>
        <w:ind w:left="720"/>
        <w:jc w:val="left"/>
        <w:rPr>
          <w:rFonts w:ascii="Arial" w:hAnsi="Arial" w:cs="Arial"/>
          <w:color w:val="000000" w:themeColor="text1"/>
          <w:sz w:val="24"/>
        </w:rPr>
      </w:pPr>
      <w:r>
        <w:rPr>
          <w:rFonts w:ascii="Arial" w:hAnsi="Arial" w:cs="Arial"/>
          <w:color w:val="000000" w:themeColor="text1"/>
          <w:sz w:val="24"/>
        </w:rPr>
        <w:t xml:space="preserve">  </w:t>
      </w:r>
      <w:r>
        <w:rPr>
          <w:rFonts w:ascii="Arial" w:hAnsi="Arial" w:cs="Arial"/>
          <w:color w:val="000000" w:themeColor="text1"/>
          <w:sz w:val="24"/>
        </w:rPr>
        <w:tab/>
      </w:r>
      <w:r w:rsidRPr="001F3ADE">
        <w:rPr>
          <w:rFonts w:ascii="Arial" w:hAnsi="Arial" w:cs="Arial"/>
          <w:color w:val="000000" w:themeColor="text1"/>
          <w:sz w:val="24"/>
        </w:rPr>
        <w:t>"userId": "123",</w:t>
      </w:r>
    </w:p>
    <w:p w14:paraId="12047A9C" w14:textId="165CC663" w:rsidR="00E85AAF" w:rsidRPr="001F3ADE" w:rsidRDefault="00E85AAF" w:rsidP="00E85AAF">
      <w:pPr>
        <w:ind w:left="720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 xml:space="preserve">  </w:t>
      </w:r>
      <w:r>
        <w:rPr>
          <w:rFonts w:ascii="Arial" w:hAnsi="Arial" w:cs="Arial"/>
          <w:color w:val="000000" w:themeColor="text1"/>
          <w:sz w:val="24"/>
        </w:rPr>
        <w:tab/>
      </w:r>
      <w:r w:rsidRPr="001F3ADE">
        <w:rPr>
          <w:rFonts w:ascii="Arial" w:hAnsi="Arial" w:cs="Arial"/>
          <w:color w:val="000000" w:themeColor="text1"/>
          <w:sz w:val="24"/>
        </w:rPr>
        <w:t>"message": "Hola",</w:t>
      </w:r>
    </w:p>
    <w:p w14:paraId="1E674E36" w14:textId="0A4F1171" w:rsidR="00E85AAF" w:rsidRDefault="00E85AAF" w:rsidP="00E85AAF">
      <w:pPr>
        <w:ind w:left="720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 xml:space="preserve">  </w:t>
      </w:r>
      <w:r>
        <w:rPr>
          <w:rFonts w:ascii="Arial" w:hAnsi="Arial" w:cs="Arial"/>
          <w:color w:val="000000" w:themeColor="text1"/>
          <w:sz w:val="24"/>
        </w:rPr>
        <w:tab/>
      </w:r>
      <w:r w:rsidRPr="001F3ADE">
        <w:rPr>
          <w:rFonts w:ascii="Arial" w:hAnsi="Arial" w:cs="Arial"/>
          <w:color w:val="000000" w:themeColor="text1"/>
          <w:sz w:val="24"/>
        </w:rPr>
        <w:t>"channel": "email | sms"</w:t>
      </w:r>
    </w:p>
    <w:p w14:paraId="070ACB49" w14:textId="53B60E4A" w:rsidR="00E85AAF" w:rsidRDefault="00E85AAF" w:rsidP="00E85AAF">
      <w:pPr>
        <w:ind w:left="360" w:firstLine="360"/>
        <w:jc w:val="left"/>
        <w:rPr>
          <w:rFonts w:ascii="Arial" w:hAnsi="Arial" w:cs="Arial"/>
          <w:color w:val="000000" w:themeColor="text1"/>
          <w:sz w:val="24"/>
        </w:rPr>
      </w:pPr>
      <w:r>
        <w:rPr>
          <w:rFonts w:ascii="Arial" w:hAnsi="Arial" w:cs="Arial"/>
          <w:color w:val="000000" w:themeColor="text1"/>
          <w:sz w:val="24"/>
        </w:rPr>
        <w:t xml:space="preserve">  ]</w:t>
      </w:r>
    </w:p>
    <w:p w14:paraId="6DBEDBA9" w14:textId="64CF7D67" w:rsidR="00E85AAF" w:rsidRDefault="00E85AAF" w:rsidP="00E85AAF">
      <w:pPr>
        <w:ind w:left="360" w:firstLine="360"/>
        <w:jc w:val="left"/>
        <w:rPr>
          <w:rFonts w:ascii="Arial" w:hAnsi="Arial" w:cs="Arial"/>
          <w:color w:val="000000" w:themeColor="text1"/>
          <w:sz w:val="24"/>
        </w:rPr>
      </w:pPr>
      <w:r>
        <w:rPr>
          <w:rFonts w:ascii="Arial" w:hAnsi="Arial" w:cs="Arial"/>
          <w:color w:val="000000" w:themeColor="text1"/>
          <w:sz w:val="24"/>
        </w:rPr>
        <w:t>}</w:t>
      </w:r>
    </w:p>
    <w:p w14:paraId="7F03067F" w14:textId="77777777" w:rsidR="00E85AAF" w:rsidRPr="001F3ADE" w:rsidRDefault="00E85AAF" w:rsidP="00302C8D">
      <w:pPr>
        <w:jc w:val="left"/>
        <w:rPr>
          <w:rFonts w:ascii="Arial" w:hAnsi="Arial" w:cs="Arial"/>
          <w:color w:val="000000" w:themeColor="text1"/>
          <w:sz w:val="24"/>
        </w:rPr>
      </w:pPr>
    </w:p>
    <w:p w14:paraId="4D47EF6D" w14:textId="6A64D296" w:rsidR="00461BE5" w:rsidRPr="002A569B" w:rsidRDefault="00461BE5" w:rsidP="00754E9E">
      <w:pPr>
        <w:pStyle w:val="Ttulo4"/>
        <w:rPr>
          <w:rStyle w:val="Fuerte"/>
        </w:rPr>
      </w:pPr>
      <w:r w:rsidRPr="002A569B">
        <w:rPr>
          <w:rStyle w:val="Fuerte"/>
        </w:rPr>
        <w:t xml:space="preserve">Parte 3: </w:t>
      </w:r>
      <w:r w:rsidR="00302C8D" w:rsidRPr="002A569B">
        <w:rPr>
          <w:rStyle w:val="Fuerte"/>
        </w:rPr>
        <w:t>QA + Automatización</w:t>
      </w:r>
      <w:r w:rsidRPr="002A569B">
        <w:rPr>
          <w:rStyle w:val="Fuerte"/>
        </w:rPr>
        <w:t xml:space="preserve"> (</w:t>
      </w:r>
      <w:r w:rsidR="00302C8D" w:rsidRPr="002A569B">
        <w:rPr>
          <w:rStyle w:val="Fuerte"/>
        </w:rPr>
        <w:t>3</w:t>
      </w:r>
      <w:r w:rsidRPr="002A569B">
        <w:rPr>
          <w:rStyle w:val="Fuerte"/>
        </w:rPr>
        <w:t>0 puntos)</w:t>
      </w:r>
    </w:p>
    <w:p w14:paraId="623A0258" w14:textId="6678D6B0" w:rsidR="00E85AAF" w:rsidRPr="00E85AAF" w:rsidRDefault="00461BE5" w:rsidP="00E85AAF">
      <w:pPr>
        <w:jc w:val="left"/>
        <w:rPr>
          <w:rFonts w:ascii="Arial" w:hAnsi="Arial" w:cs="Arial"/>
          <w:b/>
          <w:bCs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br/>
      </w:r>
      <w:r w:rsidR="00B84089" w:rsidRPr="00E85AAF">
        <w:rPr>
          <w:rFonts w:ascii="Arial" w:hAnsi="Arial" w:cs="Arial"/>
          <w:b/>
          <w:bCs/>
          <w:color w:val="000000" w:themeColor="text1"/>
          <w:sz w:val="24"/>
        </w:rPr>
        <w:t>Enunciado</w:t>
      </w:r>
    </w:p>
    <w:p w14:paraId="439FC92E" w14:textId="68D715B6" w:rsidR="00B84089" w:rsidRPr="00E85AAF" w:rsidRDefault="00B84089" w:rsidP="00E85AAF">
      <w:pPr>
        <w:jc w:val="left"/>
        <w:rPr>
          <w:rFonts w:ascii="Arial" w:hAnsi="Arial" w:cs="Arial"/>
          <w:b/>
          <w:bCs/>
          <w:color w:val="000000" w:themeColor="text1"/>
          <w:sz w:val="24"/>
        </w:rPr>
      </w:pPr>
      <w:r w:rsidRPr="00E85AAF">
        <w:rPr>
          <w:rFonts w:ascii="Arial" w:hAnsi="Arial" w:cs="Arial"/>
          <w:sz w:val="24"/>
        </w:rPr>
        <w:t>Sobre la API desarrollada en la Parte 2, realizar lo siguiente:</w:t>
      </w:r>
      <w:r w:rsidR="00BD5D12" w:rsidRPr="00E85AAF">
        <w:rPr>
          <w:rFonts w:ascii="Arial" w:hAnsi="Arial" w:cs="Arial"/>
          <w:sz w:val="24"/>
        </w:rPr>
        <w:t xml:space="preserve"> </w:t>
      </w:r>
      <w:r w:rsidR="00302C8D" w:rsidRPr="00E85AAF">
        <w:rPr>
          <w:rFonts w:ascii="Arial" w:hAnsi="Arial" w:cs="Arial"/>
          <w:sz w:val="24"/>
        </w:rPr>
        <w:t>POST /notifications</w:t>
      </w:r>
      <w:r w:rsidR="00E85AAF">
        <w:rPr>
          <w:rFonts w:ascii="Arial" w:hAnsi="Arial" w:cs="Arial"/>
          <w:sz w:val="24"/>
        </w:rPr>
        <w:t xml:space="preserve">, </w:t>
      </w:r>
      <w:r w:rsidR="00E85AAF">
        <w:rPr>
          <w:rStyle w:val="CdigoHTML"/>
          <w:rFonts w:ascii="Arial" w:eastAsia="Arial Unicode MS" w:hAnsi="Arial" w:cs="Arial"/>
          <w:color w:val="000000" w:themeColor="text1"/>
          <w:sz w:val="24"/>
          <w:szCs w:val="24"/>
        </w:rPr>
        <w:t>GET</w:t>
      </w:r>
      <w:r w:rsidR="00E85AAF" w:rsidRPr="001F3ADE">
        <w:rPr>
          <w:rStyle w:val="CdigoHTML"/>
          <w:rFonts w:ascii="Arial" w:eastAsia="Arial Unicode MS" w:hAnsi="Arial" w:cs="Arial"/>
          <w:color w:val="000000" w:themeColor="text1"/>
          <w:sz w:val="24"/>
          <w:szCs w:val="24"/>
        </w:rPr>
        <w:t xml:space="preserve"> /notifications</w:t>
      </w:r>
    </w:p>
    <w:p w14:paraId="135F1C41" w14:textId="77777777" w:rsidR="00B84089" w:rsidRPr="001F3ADE" w:rsidRDefault="00B84089" w:rsidP="00BD5D12">
      <w:pPr>
        <w:pStyle w:val="Ttulo3"/>
        <w:rPr>
          <w:lang w:eastAsia="es-MX"/>
        </w:rPr>
      </w:pPr>
      <w:r w:rsidRPr="001F3ADE">
        <w:t>A. Diseñar casos de prueba</w:t>
      </w:r>
    </w:p>
    <w:p w14:paraId="42CB94C6" w14:textId="2218C06D" w:rsidR="00B84089" w:rsidRPr="001F3ADE" w:rsidRDefault="00B84089" w:rsidP="00BD5D12">
      <w:pPr>
        <w:pStyle w:val="NormalWeb"/>
        <w:ind w:firstLine="360"/>
        <w:rPr>
          <w:rFonts w:ascii="Arial" w:hAnsi="Arial" w:cs="Arial"/>
          <w:color w:val="000000" w:themeColor="text1"/>
        </w:rPr>
      </w:pPr>
      <w:r w:rsidRPr="001F3ADE">
        <w:rPr>
          <w:rFonts w:ascii="Arial" w:hAnsi="Arial" w:cs="Arial"/>
          <w:color w:val="000000" w:themeColor="text1"/>
        </w:rPr>
        <w:t xml:space="preserve">Definir los casos de prueba para </w:t>
      </w:r>
      <w:r w:rsidRPr="001F3ADE">
        <w:rPr>
          <w:rStyle w:val="CdigoHTML"/>
          <w:rFonts w:ascii="Arial" w:eastAsia="Arial Unicode MS" w:hAnsi="Arial" w:cs="Arial"/>
          <w:color w:val="000000" w:themeColor="text1"/>
          <w:sz w:val="24"/>
          <w:szCs w:val="24"/>
        </w:rPr>
        <w:t>POST /notifications</w:t>
      </w:r>
      <w:r w:rsidR="00E85AAF">
        <w:rPr>
          <w:rFonts w:ascii="Arial" w:hAnsi="Arial" w:cs="Arial"/>
          <w:color w:val="000000" w:themeColor="text1"/>
        </w:rPr>
        <w:t xml:space="preserve">, </w:t>
      </w:r>
      <w:r w:rsidR="00E85AAF">
        <w:rPr>
          <w:rStyle w:val="CdigoHTML"/>
          <w:rFonts w:ascii="Arial" w:eastAsia="Arial Unicode MS" w:hAnsi="Arial" w:cs="Arial"/>
          <w:color w:val="000000" w:themeColor="text1"/>
          <w:sz w:val="24"/>
          <w:szCs w:val="24"/>
        </w:rPr>
        <w:t>GET</w:t>
      </w:r>
      <w:r w:rsidR="00E85AAF" w:rsidRPr="001F3ADE">
        <w:rPr>
          <w:rStyle w:val="CdigoHTML"/>
          <w:rFonts w:ascii="Arial" w:eastAsia="Arial Unicode MS" w:hAnsi="Arial" w:cs="Arial"/>
          <w:color w:val="000000" w:themeColor="text1"/>
          <w:sz w:val="24"/>
          <w:szCs w:val="24"/>
        </w:rPr>
        <w:t xml:space="preserve"> /notifications</w:t>
      </w:r>
      <w:r w:rsidRPr="001F3ADE">
        <w:rPr>
          <w:rFonts w:ascii="Arial" w:hAnsi="Arial" w:cs="Arial"/>
          <w:color w:val="000000" w:themeColor="text1"/>
        </w:rPr>
        <w:t>.</w:t>
      </w:r>
    </w:p>
    <w:p w14:paraId="17173B63" w14:textId="77777777" w:rsidR="00B84089" w:rsidRPr="001F3ADE" w:rsidRDefault="00B84089" w:rsidP="00BD5D12">
      <w:pPr>
        <w:pStyle w:val="Ttulo3"/>
      </w:pPr>
      <w:r w:rsidRPr="001F3ADE">
        <w:t>B. Automatizar pruebas</w:t>
      </w:r>
    </w:p>
    <w:p w14:paraId="714DF511" w14:textId="04350D33" w:rsidR="00B84089" w:rsidRPr="001F3ADE" w:rsidRDefault="00B84089" w:rsidP="00BD5D12">
      <w:pPr>
        <w:pStyle w:val="NormalWeb"/>
        <w:ind w:firstLine="360"/>
        <w:rPr>
          <w:rFonts w:ascii="Arial" w:hAnsi="Arial" w:cs="Arial"/>
          <w:color w:val="000000" w:themeColor="text1"/>
        </w:rPr>
      </w:pPr>
      <w:r w:rsidRPr="001F3ADE">
        <w:rPr>
          <w:rFonts w:ascii="Arial" w:hAnsi="Arial" w:cs="Arial"/>
          <w:color w:val="000000" w:themeColor="text1"/>
        </w:rPr>
        <w:t xml:space="preserve">Automatizar al menos </w:t>
      </w:r>
      <w:r w:rsidR="00E85AAF">
        <w:rPr>
          <w:rFonts w:ascii="Arial" w:hAnsi="Arial" w:cs="Arial"/>
          <w:color w:val="000000" w:themeColor="text1"/>
        </w:rPr>
        <w:t>4</w:t>
      </w:r>
      <w:r w:rsidRPr="001F3ADE">
        <w:rPr>
          <w:rFonts w:ascii="Arial" w:hAnsi="Arial" w:cs="Arial"/>
          <w:color w:val="000000" w:themeColor="text1"/>
        </w:rPr>
        <w:t xml:space="preserve"> casos de prueba.</w:t>
      </w:r>
    </w:p>
    <w:p w14:paraId="56BF7E8B" w14:textId="77777777" w:rsidR="00B84089" w:rsidRPr="001F3ADE" w:rsidRDefault="00B84089" w:rsidP="00BD5D12">
      <w:pPr>
        <w:pStyle w:val="NormalWeb"/>
        <w:ind w:firstLine="360"/>
        <w:rPr>
          <w:rFonts w:ascii="Arial" w:hAnsi="Arial" w:cs="Arial"/>
          <w:color w:val="000000" w:themeColor="text1"/>
        </w:rPr>
      </w:pPr>
      <w:r w:rsidRPr="001F3ADE">
        <w:rPr>
          <w:rFonts w:ascii="Arial" w:hAnsi="Arial" w:cs="Arial"/>
          <w:color w:val="000000" w:themeColor="text1"/>
        </w:rPr>
        <w:lastRenderedPageBreak/>
        <w:t>Puede usar:</w:t>
      </w:r>
    </w:p>
    <w:p w14:paraId="7387248D" w14:textId="0FE0E238" w:rsidR="00B84089" w:rsidRPr="00BD5D12" w:rsidRDefault="00B84089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Postman</w:t>
      </w:r>
      <w:r w:rsidR="00BD5D12">
        <w:rPr>
          <w:rFonts w:ascii="Arial" w:hAnsi="Arial" w:cs="Arial"/>
          <w:color w:val="000000" w:themeColor="text1"/>
          <w:sz w:val="24"/>
        </w:rPr>
        <w:t xml:space="preserve"> </w:t>
      </w:r>
      <w:r w:rsidRPr="00BD5D12">
        <w:rPr>
          <w:rFonts w:ascii="Arial" w:hAnsi="Arial" w:cs="Arial"/>
          <w:color w:val="000000" w:themeColor="text1"/>
          <w:sz w:val="24"/>
        </w:rPr>
        <w:t xml:space="preserve">o un framework de pruebas en código. </w:t>
      </w:r>
    </w:p>
    <w:p w14:paraId="2292283D" w14:textId="77777777" w:rsidR="00B84089" w:rsidRPr="001F3ADE" w:rsidRDefault="00B84089" w:rsidP="00BD5D12">
      <w:pPr>
        <w:pStyle w:val="Ttulo3"/>
      </w:pPr>
      <w:r w:rsidRPr="001F3ADE">
        <w:t>C. Análisis breve</w:t>
      </w:r>
    </w:p>
    <w:p w14:paraId="5C1E7F1B" w14:textId="77777777" w:rsidR="00B84089" w:rsidRPr="001F3ADE" w:rsidRDefault="00B84089" w:rsidP="00BD5D12">
      <w:pPr>
        <w:pStyle w:val="NormalWeb"/>
        <w:ind w:left="360"/>
        <w:rPr>
          <w:rFonts w:ascii="Arial" w:hAnsi="Arial" w:cs="Arial"/>
          <w:color w:val="000000" w:themeColor="text1"/>
        </w:rPr>
      </w:pPr>
      <w:r w:rsidRPr="001F3ADE">
        <w:rPr>
          <w:rFonts w:ascii="Arial" w:hAnsi="Arial" w:cs="Arial"/>
          <w:color w:val="000000" w:themeColor="text1"/>
        </w:rPr>
        <w:t>Responder:</w:t>
      </w:r>
    </w:p>
    <w:p w14:paraId="62B6BE88" w14:textId="77777777" w:rsidR="004A55F4" w:rsidRDefault="00B84089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¿Qué automatizarías primero en este sistema y por qué?</w:t>
      </w:r>
    </w:p>
    <w:p w14:paraId="18FF0B93" w14:textId="302CF7AE" w:rsidR="00B84089" w:rsidRDefault="004A55F4" w:rsidP="00CF5567">
      <w:pPr>
        <w:tabs>
          <w:tab w:val="num" w:pos="1080"/>
        </w:tabs>
        <w:spacing w:before="100" w:beforeAutospacing="1" w:after="100" w:afterAutospacing="1"/>
        <w:ind w:left="1080"/>
        <w:rPr>
          <w:rFonts w:ascii="Arial" w:hAnsi="Arial" w:cs="Arial"/>
          <w:color w:val="000000" w:themeColor="text1"/>
          <w:sz w:val="24"/>
        </w:rPr>
      </w:pPr>
      <w:r w:rsidRPr="004A55F4">
        <w:rPr>
          <w:rFonts w:ascii="Arial" w:hAnsi="Arial" w:cs="Arial"/>
          <w:color w:val="000000" w:themeColor="text1"/>
          <w:sz w:val="24"/>
        </w:rPr>
        <w:t>Automatizar primero los casos exitosos de envío por cada canal y la recuperación del historial. Esto garantiza que la regla de negocio nuclear (orquestación del envío y persistencia) funcione antes de realizar despliegues o refactorizaciones.</w:t>
      </w:r>
    </w:p>
    <w:p w14:paraId="6022ED41" w14:textId="1438C7D8" w:rsidR="00CF5567" w:rsidRPr="001F3ADE" w:rsidRDefault="00CF5567" w:rsidP="00CF5567">
      <w:pPr>
        <w:tabs>
          <w:tab w:val="num" w:pos="1080"/>
        </w:tabs>
        <w:spacing w:before="100" w:beforeAutospacing="1" w:after="100" w:afterAutospacing="1"/>
        <w:ind w:left="1080"/>
        <w:rPr>
          <w:rFonts w:ascii="Arial" w:hAnsi="Arial" w:cs="Arial"/>
          <w:color w:val="000000" w:themeColor="text1"/>
          <w:sz w:val="24"/>
        </w:rPr>
      </w:pPr>
      <w:r w:rsidRPr="00CF5567">
        <w:rPr>
          <w:rFonts w:ascii="Arial" w:hAnsi="Arial" w:cs="Arial"/>
          <w:color w:val="000000" w:themeColor="text1"/>
          <w:sz w:val="24"/>
        </w:rPr>
        <w:t>Validación de esquemas y tipos (Boundary/Negative testing): Verificar que payloads incompletos o con parámetros no permitidos (channel inválido, valores nulos) sean rechazados con el código HTTP adecuado (422/400).</w:t>
      </w:r>
    </w:p>
    <w:p w14:paraId="19282744" w14:textId="42118374" w:rsidR="005E2F3F" w:rsidRDefault="00B84089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jc w:val="left"/>
        <w:rPr>
          <w:rFonts w:ascii="Arial" w:hAnsi="Arial" w:cs="Arial"/>
          <w:color w:val="000000" w:themeColor="text1"/>
          <w:sz w:val="24"/>
        </w:rPr>
      </w:pPr>
      <w:r w:rsidRPr="001F3ADE">
        <w:rPr>
          <w:rFonts w:ascii="Arial" w:hAnsi="Arial" w:cs="Arial"/>
          <w:color w:val="000000" w:themeColor="text1"/>
          <w:sz w:val="24"/>
        </w:rPr>
        <w:t>¿Qué riesgos identificas en esta API?</w:t>
      </w:r>
    </w:p>
    <w:p w14:paraId="20B6A06D" w14:textId="097BC097" w:rsidR="002338A7" w:rsidRPr="002338A7" w:rsidRDefault="002338A7" w:rsidP="00CF5567">
      <w:pPr>
        <w:pStyle w:val="Prrafodelista"/>
        <w:spacing w:before="100" w:beforeAutospacing="1" w:after="100" w:afterAutospacing="1"/>
        <w:ind w:left="720"/>
        <w:rPr>
          <w:rFonts w:ascii="Times New Roman" w:hAnsi="Times New Roman"/>
          <w:sz w:val="24"/>
          <w:lang w:eastAsia="es-CL"/>
        </w:rPr>
      </w:pPr>
      <w:r w:rsidRPr="002338A7">
        <w:rPr>
          <w:rFonts w:ascii="Times New Roman" w:hAnsi="Symbol"/>
          <w:sz w:val="24"/>
          <w:lang w:eastAsia="es-CL"/>
        </w:rPr>
        <w:t></w:t>
      </w:r>
      <w:r w:rsidRPr="002338A7">
        <w:rPr>
          <w:rFonts w:ascii="Times New Roman" w:hAnsi="Times New Roman"/>
          <w:sz w:val="24"/>
          <w:lang w:eastAsia="es-CL"/>
        </w:rPr>
        <w:t xml:space="preserve"> </w:t>
      </w:r>
      <w:r w:rsidRPr="002338A7">
        <w:rPr>
          <w:rFonts w:ascii="Arial" w:hAnsi="Arial" w:cs="Arial"/>
          <w:color w:val="000000" w:themeColor="text1"/>
          <w:sz w:val="24"/>
        </w:rPr>
        <w:t>Persistencia efímera e Inconsistencia de Concurrencia: Al almacenar el historial en memoria (list), todos los datos se pierden si la aplicación se reinicia o cae. Además, en entornos de producción con múltiples workers (como Uvicorn/Gunicorn), la memoria no está compartida, lo que causará lecturas inconsistentes en GET /notifications.</w:t>
      </w:r>
    </w:p>
    <w:p w14:paraId="193545C6" w14:textId="5A9B079A" w:rsidR="002338A7" w:rsidRPr="002338A7" w:rsidRDefault="002338A7" w:rsidP="00CF5567">
      <w:pPr>
        <w:pStyle w:val="Prrafodelista"/>
        <w:spacing w:before="100" w:beforeAutospacing="1" w:after="100" w:afterAutospacing="1"/>
        <w:ind w:left="720"/>
        <w:rPr>
          <w:rFonts w:ascii="Arial" w:hAnsi="Arial" w:cs="Arial"/>
          <w:color w:val="000000" w:themeColor="text1"/>
          <w:sz w:val="24"/>
        </w:rPr>
      </w:pPr>
      <w:r w:rsidRPr="002338A7">
        <w:rPr>
          <w:rFonts w:ascii="Times New Roman" w:hAnsi="Symbol"/>
          <w:sz w:val="24"/>
          <w:lang w:eastAsia="es-CL"/>
        </w:rPr>
        <w:t></w:t>
      </w:r>
      <w:r w:rsidRPr="002338A7">
        <w:rPr>
          <w:rFonts w:ascii="Times New Roman" w:hAnsi="Times New Roman"/>
          <w:sz w:val="24"/>
          <w:lang w:eastAsia="es-CL"/>
        </w:rPr>
        <w:t xml:space="preserve"> </w:t>
      </w:r>
      <w:r w:rsidRPr="002338A7">
        <w:rPr>
          <w:rFonts w:ascii="Arial" w:hAnsi="Arial" w:cs="Arial"/>
          <w:color w:val="000000" w:themeColor="text1"/>
          <w:sz w:val="24"/>
        </w:rPr>
        <w:t>Falta de Autenticación y Autorización: Cualquier cliente no autenticado puede enviar notificaciones masivas o consultar la lista completa de mensajes/usuarios sin restricción.</w:t>
      </w:r>
    </w:p>
    <w:p w14:paraId="2BC27E0B" w14:textId="60194655" w:rsidR="002338A7" w:rsidRPr="002338A7" w:rsidRDefault="002338A7" w:rsidP="00CF5567">
      <w:pPr>
        <w:pStyle w:val="Prrafodelista"/>
        <w:spacing w:before="100" w:beforeAutospacing="1" w:after="100" w:afterAutospacing="1"/>
        <w:ind w:left="720"/>
        <w:rPr>
          <w:rFonts w:ascii="Arial" w:hAnsi="Arial" w:cs="Arial"/>
          <w:color w:val="000000" w:themeColor="text1"/>
          <w:sz w:val="24"/>
        </w:rPr>
      </w:pPr>
      <w:r w:rsidRPr="002338A7">
        <w:rPr>
          <w:rFonts w:ascii="Times New Roman" w:hAnsi="Symbol"/>
          <w:sz w:val="24"/>
          <w:lang w:eastAsia="es-CL"/>
        </w:rPr>
        <w:t></w:t>
      </w:r>
      <w:r w:rsidRPr="002338A7">
        <w:rPr>
          <w:rFonts w:ascii="Times New Roman" w:hAnsi="Times New Roman"/>
          <w:sz w:val="24"/>
          <w:lang w:eastAsia="es-CL"/>
        </w:rPr>
        <w:t xml:space="preserve"> </w:t>
      </w:r>
      <w:r w:rsidRPr="002338A7">
        <w:rPr>
          <w:rFonts w:ascii="Arial" w:hAnsi="Arial" w:cs="Arial"/>
          <w:color w:val="000000" w:themeColor="text1"/>
          <w:sz w:val="24"/>
        </w:rPr>
        <w:t>Ausencia de Manejo de Errores/Retries con Proveedores Externos: Si un proveedor real de Email o SMS (ej. SendGrid, Twilio) falla o tiene latencia, la API respondería con error síncrono al cliente final. Falta una cola de mensajería (RabbitMQ, SQS, Celery) para procesar notificaciones de forma asíncrona.</w:t>
      </w:r>
    </w:p>
    <w:p w14:paraId="5F6A3FEA" w14:textId="164F06FB" w:rsidR="002338A7" w:rsidRPr="002338A7" w:rsidRDefault="002338A7" w:rsidP="00CF5567">
      <w:pPr>
        <w:pStyle w:val="Prrafodelista"/>
        <w:spacing w:before="100" w:beforeAutospacing="1" w:after="100" w:afterAutospacing="1"/>
        <w:ind w:left="720"/>
        <w:rPr>
          <w:rFonts w:ascii="Times New Roman" w:hAnsi="Times New Roman"/>
          <w:sz w:val="24"/>
          <w:lang w:eastAsia="es-CL"/>
        </w:rPr>
      </w:pPr>
      <w:r w:rsidRPr="002338A7">
        <w:rPr>
          <w:rFonts w:ascii="Times New Roman" w:hAnsi="Symbol"/>
          <w:sz w:val="24"/>
          <w:lang w:eastAsia="es-CL"/>
        </w:rPr>
        <w:t></w:t>
      </w:r>
      <w:r w:rsidRPr="002338A7">
        <w:rPr>
          <w:rFonts w:ascii="Times New Roman" w:hAnsi="Times New Roman"/>
          <w:sz w:val="24"/>
          <w:lang w:eastAsia="es-CL"/>
        </w:rPr>
        <w:t xml:space="preserve"> </w:t>
      </w:r>
      <w:r w:rsidRPr="005639F4">
        <w:rPr>
          <w:rFonts w:ascii="Arial" w:hAnsi="Arial" w:cs="Arial"/>
          <w:color w:val="000000" w:themeColor="text1"/>
          <w:sz w:val="24"/>
        </w:rPr>
        <w:t>Ausencia de Rate Limiting: La API es vulnerable a ataques de denegación de servicio (DoS) o sobrecostos operacionales por envío masivo de mensajes/SMS.</w:t>
      </w:r>
    </w:p>
    <w:p w14:paraId="2595CCAB" w14:textId="77777777" w:rsidR="002338A7" w:rsidRPr="007205E7" w:rsidRDefault="002338A7" w:rsidP="002338A7">
      <w:pPr>
        <w:tabs>
          <w:tab w:val="num" w:pos="1080"/>
        </w:tabs>
        <w:spacing w:before="100" w:beforeAutospacing="1" w:after="100" w:afterAutospacing="1"/>
        <w:ind w:left="1080"/>
        <w:jc w:val="left"/>
        <w:rPr>
          <w:rStyle w:val="Fuerte"/>
          <w:rFonts w:ascii="Arial" w:hAnsi="Arial" w:cs="Arial"/>
          <w:b w:val="0"/>
          <w:bCs w:val="0"/>
          <w:color w:val="000000" w:themeColor="text1"/>
          <w:sz w:val="24"/>
        </w:rPr>
      </w:pPr>
    </w:p>
    <w:p w14:paraId="06ACB167" w14:textId="6927906C" w:rsidR="003F5F28" w:rsidRDefault="003F5F28" w:rsidP="00754E9E">
      <w:pPr>
        <w:pStyle w:val="Ttulo4"/>
        <w:rPr>
          <w:rStyle w:val="Fuerte"/>
        </w:rPr>
      </w:pPr>
      <w:r w:rsidRPr="00BD5D12">
        <w:rPr>
          <w:rStyle w:val="Fuerte"/>
        </w:rPr>
        <w:lastRenderedPageBreak/>
        <w:t>Criterios de Evaluación</w:t>
      </w:r>
    </w:p>
    <w:p w14:paraId="4F4954C0" w14:textId="77777777" w:rsidR="004F27DC" w:rsidRPr="004F27DC" w:rsidRDefault="004F27DC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/>
        <w:jc w:val="left"/>
        <w:rPr>
          <w:rFonts w:ascii="Arial" w:hAnsi="Arial" w:cs="Arial"/>
          <w:color w:val="000000" w:themeColor="text1"/>
          <w:sz w:val="24"/>
        </w:rPr>
      </w:pPr>
      <w:r w:rsidRPr="004F27DC">
        <w:rPr>
          <w:rFonts w:ascii="Arial" w:hAnsi="Arial" w:cs="Arial"/>
          <w:color w:val="000000" w:themeColor="text1"/>
          <w:sz w:val="24"/>
        </w:rPr>
        <w:t>Correcta implementación de la funcionalidad solicitada.</w:t>
      </w:r>
    </w:p>
    <w:p w14:paraId="4B452A68" w14:textId="77777777" w:rsidR="004F27DC" w:rsidRPr="004F27DC" w:rsidRDefault="004F27DC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/>
        <w:jc w:val="left"/>
        <w:rPr>
          <w:rFonts w:ascii="Arial" w:hAnsi="Arial" w:cs="Arial"/>
          <w:color w:val="000000" w:themeColor="text1"/>
          <w:sz w:val="24"/>
        </w:rPr>
      </w:pPr>
      <w:r w:rsidRPr="004F27DC">
        <w:rPr>
          <w:rFonts w:ascii="Arial" w:hAnsi="Arial" w:cs="Arial"/>
          <w:color w:val="000000" w:themeColor="text1"/>
          <w:sz w:val="24"/>
        </w:rPr>
        <w:t>Uso adecuado de las tecnologías indicadas.</w:t>
      </w:r>
    </w:p>
    <w:p w14:paraId="3778BDC2" w14:textId="77777777" w:rsidR="004F27DC" w:rsidRPr="004F27DC" w:rsidRDefault="004F27DC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/>
        <w:jc w:val="left"/>
        <w:rPr>
          <w:rFonts w:ascii="Arial" w:hAnsi="Arial" w:cs="Arial"/>
          <w:color w:val="000000" w:themeColor="text1"/>
          <w:sz w:val="24"/>
        </w:rPr>
      </w:pPr>
      <w:r w:rsidRPr="004F27DC">
        <w:rPr>
          <w:rFonts w:ascii="Arial" w:hAnsi="Arial" w:cs="Arial"/>
          <w:color w:val="000000" w:themeColor="text1"/>
          <w:sz w:val="24"/>
        </w:rPr>
        <w:t>Claridad y organización del código.</w:t>
      </w:r>
    </w:p>
    <w:p w14:paraId="2E149D7C" w14:textId="77777777" w:rsidR="004F27DC" w:rsidRPr="004F27DC" w:rsidRDefault="004F27DC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/>
        <w:jc w:val="left"/>
        <w:rPr>
          <w:rFonts w:ascii="Arial" w:hAnsi="Arial" w:cs="Arial"/>
          <w:color w:val="000000" w:themeColor="text1"/>
          <w:sz w:val="24"/>
        </w:rPr>
      </w:pPr>
      <w:r w:rsidRPr="004F27DC">
        <w:rPr>
          <w:rFonts w:ascii="Arial" w:hAnsi="Arial" w:cs="Arial"/>
          <w:color w:val="000000" w:themeColor="text1"/>
          <w:sz w:val="24"/>
        </w:rPr>
        <w:t>Buenas prácticas de desarrollo (nombres descriptivos, separación de responsabilidades, etc.).</w:t>
      </w:r>
    </w:p>
    <w:p w14:paraId="3E8A00B1" w14:textId="73F1A937" w:rsidR="004F27DC" w:rsidRPr="004F27DC" w:rsidRDefault="004F27DC">
      <w:pPr>
        <w:numPr>
          <w:ilvl w:val="0"/>
          <w:numId w:val="5"/>
        </w:numPr>
        <w:shd w:val="clear" w:color="auto" w:fill="FFFFFF" w:themeFill="background1"/>
        <w:spacing w:beforeAutospacing="1" w:afterAutospacing="1"/>
        <w:jc w:val="left"/>
        <w:rPr>
          <w:rFonts w:ascii="Arial" w:hAnsi="Arial" w:cs="Arial"/>
          <w:color w:val="000000" w:themeColor="text1"/>
          <w:sz w:val="24"/>
        </w:rPr>
      </w:pPr>
      <w:r w:rsidRPr="004F27DC">
        <w:rPr>
          <w:rFonts w:ascii="Arial" w:hAnsi="Arial" w:cs="Arial"/>
          <w:color w:val="000000" w:themeColor="text1"/>
          <w:sz w:val="24"/>
        </w:rPr>
        <w:t>Documentación mínima.</w:t>
      </w:r>
    </w:p>
    <w:p w14:paraId="099E3CBA" w14:textId="77777777" w:rsidR="004F27DC" w:rsidRPr="003F5F28" w:rsidRDefault="004F27DC" w:rsidP="004F27DC">
      <w:pPr>
        <w:pStyle w:val="Ttulo4"/>
      </w:pPr>
      <w:r w:rsidRPr="05FD33CC">
        <w:rPr>
          <w:rStyle w:val="Fuerte"/>
        </w:rPr>
        <w:t>Entrega</w:t>
      </w:r>
    </w:p>
    <w:p w14:paraId="168C5EE6" w14:textId="24D91E61" w:rsidR="004F27DC" w:rsidRPr="004F27DC" w:rsidRDefault="004F27DC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/>
        <w:jc w:val="left"/>
        <w:rPr>
          <w:rFonts w:ascii="Arial" w:hAnsi="Arial" w:cs="Arial"/>
          <w:color w:val="000000" w:themeColor="text1"/>
          <w:sz w:val="24"/>
        </w:rPr>
      </w:pPr>
      <w:r w:rsidRPr="004F27DC">
        <w:rPr>
          <w:rFonts w:ascii="Arial" w:hAnsi="Arial" w:cs="Arial"/>
          <w:color w:val="000000" w:themeColor="text1"/>
          <w:sz w:val="24"/>
        </w:rPr>
        <w:t>Subir el código a un repositorio público (GitHub)</w:t>
      </w:r>
      <w:r w:rsidR="002107BA">
        <w:rPr>
          <w:rFonts w:ascii="Arial" w:hAnsi="Arial" w:cs="Arial"/>
          <w:color w:val="000000" w:themeColor="text1"/>
          <w:sz w:val="24"/>
        </w:rPr>
        <w:t xml:space="preserve"> y las preguntas que requieran una respuesta escrita, responder en este mismo Word o en el cuerpo del correo con el link al repositorio público.</w:t>
      </w:r>
    </w:p>
    <w:p w14:paraId="34AA702D" w14:textId="3B44FECA" w:rsidR="004F27DC" w:rsidRPr="004F27DC" w:rsidRDefault="004F27DC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/>
        <w:jc w:val="left"/>
        <w:rPr>
          <w:rStyle w:val="Fuerte"/>
          <w:rFonts w:ascii="Arial" w:hAnsi="Arial" w:cs="Arial"/>
          <w:b w:val="0"/>
          <w:bCs w:val="0"/>
          <w:color w:val="000000" w:themeColor="text1"/>
          <w:sz w:val="24"/>
        </w:rPr>
      </w:pPr>
      <w:r w:rsidRPr="004F27DC">
        <w:rPr>
          <w:rFonts w:ascii="Arial" w:hAnsi="Arial" w:cs="Arial"/>
          <w:color w:val="000000" w:themeColor="text1"/>
          <w:sz w:val="24"/>
        </w:rPr>
        <w:t>S</w:t>
      </w:r>
      <w:r w:rsidR="002107BA">
        <w:rPr>
          <w:rFonts w:ascii="Arial" w:hAnsi="Arial" w:cs="Arial"/>
          <w:color w:val="000000" w:themeColor="text1"/>
          <w:sz w:val="24"/>
        </w:rPr>
        <w:t>i amerita, se</w:t>
      </w:r>
      <w:r w:rsidRPr="004F27DC">
        <w:rPr>
          <w:rFonts w:ascii="Arial" w:hAnsi="Arial" w:cs="Arial"/>
          <w:color w:val="000000" w:themeColor="text1"/>
          <w:sz w:val="24"/>
        </w:rPr>
        <w:t xml:space="preserve"> fijará un día para que expliques la solución</w:t>
      </w:r>
      <w:r w:rsidR="002107BA">
        <w:rPr>
          <w:rFonts w:ascii="Arial" w:hAnsi="Arial" w:cs="Arial"/>
          <w:color w:val="000000" w:themeColor="text1"/>
          <w:sz w:val="24"/>
        </w:rPr>
        <w:t xml:space="preserve"> posterior a tu respuesta</w:t>
      </w:r>
      <w:r w:rsidRPr="004F27DC">
        <w:rPr>
          <w:rFonts w:ascii="Arial" w:hAnsi="Arial" w:cs="Arial"/>
          <w:color w:val="000000" w:themeColor="text1"/>
          <w:sz w:val="24"/>
        </w:rPr>
        <w:t>.</w:t>
      </w:r>
      <w:r w:rsidR="002107BA">
        <w:rPr>
          <w:rFonts w:ascii="Arial" w:hAnsi="Arial" w:cs="Arial"/>
          <w:color w:val="000000" w:themeColor="text1"/>
          <w:sz w:val="24"/>
        </w:rPr>
        <w:t xml:space="preserve"> Se coordinará con tiempo para que te acomode asistir por Teams.</w:t>
      </w:r>
    </w:p>
    <w:p w14:paraId="79692438" w14:textId="18E5134B" w:rsidR="005E2F3F" w:rsidRPr="001F3ADE" w:rsidRDefault="005E2F3F" w:rsidP="002107BA">
      <w:pPr>
        <w:shd w:val="clear" w:color="auto" w:fill="FFFFFF" w:themeFill="background1"/>
        <w:spacing w:beforeAutospacing="1" w:afterAutospacing="1"/>
        <w:ind w:left="720"/>
        <w:jc w:val="left"/>
        <w:rPr>
          <w:rFonts w:ascii="Arial" w:hAnsi="Arial" w:cs="Arial"/>
          <w:color w:val="000000" w:themeColor="text1"/>
          <w:sz w:val="24"/>
        </w:rPr>
      </w:pPr>
    </w:p>
    <w:sectPr w:rsidR="005E2F3F" w:rsidRPr="001F3ADE" w:rsidSect="00E26CA4">
      <w:headerReference w:type="default" r:id="rId11"/>
      <w:footerReference w:type="default" r:id="rId12"/>
      <w:pgSz w:w="12240" w:h="15840"/>
      <w:pgMar w:top="1811" w:right="1608" w:bottom="1417" w:left="1701" w:header="393" w:footer="139" w:gutter="0"/>
      <w:pgNumType w:fmt="numberInDash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BA81D" w14:textId="77777777" w:rsidR="002E3A50" w:rsidRDefault="002E3A50">
      <w:r>
        <w:separator/>
      </w:r>
    </w:p>
  </w:endnote>
  <w:endnote w:type="continuationSeparator" w:id="0">
    <w:p w14:paraId="41742688" w14:textId="77777777" w:rsidR="002E3A50" w:rsidRDefault="002E3A50">
      <w:r>
        <w:continuationSeparator/>
      </w:r>
    </w:p>
  </w:endnote>
  <w:endnote w:type="continuationNotice" w:id="1">
    <w:p w14:paraId="621973D8" w14:textId="77777777" w:rsidR="002E3A50" w:rsidRDefault="002E3A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horndale">
    <w:altName w:val="Times New Roman"/>
    <w:charset w:val="00"/>
    <w:family w:val="roman"/>
    <w:pitch w:val="variable"/>
  </w:font>
  <w:font w:name="HG Mincho Light J">
    <w:charset w:val="00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6093689"/>
      <w:docPartObj>
        <w:docPartGallery w:val="Page Numbers (Bottom of Page)"/>
        <w:docPartUnique/>
      </w:docPartObj>
    </w:sdtPr>
    <w:sdtContent>
      <w:p w14:paraId="0846B4A5" w14:textId="1F8BD8BA" w:rsidR="00C959DB" w:rsidRDefault="00C959DB" w:rsidP="00535EAC">
        <w:pPr>
          <w:pStyle w:val="Piedepgina"/>
        </w:pPr>
      </w:p>
      <w:p w14:paraId="3308857A" w14:textId="77777777" w:rsidR="00535EAC" w:rsidRDefault="00535EAC" w:rsidP="00535EAC">
        <w:pPr>
          <w:pStyle w:val="Piedepgina"/>
        </w:pPr>
      </w:p>
      <w:p w14:paraId="050DBBA0" w14:textId="77777777" w:rsidR="00535EAC" w:rsidRPr="00535EAC" w:rsidRDefault="00535EAC" w:rsidP="00535EAC">
        <w:pPr>
          <w:pStyle w:val="Piedepgina"/>
          <w:rPr>
            <w:rFonts w:ascii="Arial" w:hAnsi="Arial"/>
          </w:rPr>
        </w:pPr>
      </w:p>
      <w:p w14:paraId="306B1FF8" w14:textId="0534100C" w:rsidR="00DC3A6B" w:rsidRPr="00535EAC" w:rsidRDefault="00E81F99" w:rsidP="00E82DCC">
        <w:pPr>
          <w:pStyle w:val="Piedepgina"/>
          <w:jc w:val="center"/>
          <w:rPr>
            <w:rStyle w:val="Nmerodepgina"/>
            <w:rFonts w:cs="Arial"/>
            <w:bCs/>
            <w:color w:val="000000" w:themeColor="text1"/>
            <w:sz w:val="16"/>
            <w:lang w:val="es-ES_tradnl"/>
          </w:rPr>
        </w:pPr>
        <w:r w:rsidRPr="00535EAC">
          <w:rPr>
            <w:rStyle w:val="Nmerodepgina"/>
            <w:rFonts w:cs="Arial"/>
            <w:bCs/>
            <w:color w:val="000000" w:themeColor="text1"/>
            <w:sz w:val="16"/>
            <w:lang w:val="es-ES_tradnl"/>
          </w:rPr>
          <w:t>www.acgp.cl</w:t>
        </w:r>
      </w:p>
      <w:p w14:paraId="41D81FB0" w14:textId="37B57618" w:rsidR="00DC3A6B" w:rsidRDefault="00DC3A6B" w:rsidP="00535EAC">
        <w:pPr>
          <w:pStyle w:val="Piedepgina"/>
          <w:jc w:val="right"/>
        </w:pPr>
        <w:r w:rsidRPr="00535EAC">
          <w:rPr>
            <w:color w:val="4F6228" w:themeColor="accent3" w:themeShade="80"/>
            <w:sz w:val="16"/>
            <w:szCs w:val="16"/>
          </w:rPr>
          <w:fldChar w:fldCharType="begin"/>
        </w:r>
        <w:r w:rsidRPr="00535EAC">
          <w:rPr>
            <w:color w:val="4F6228" w:themeColor="accent3" w:themeShade="80"/>
            <w:sz w:val="16"/>
            <w:szCs w:val="16"/>
          </w:rPr>
          <w:instrText>PAGE   \* MERGEFORMAT</w:instrText>
        </w:r>
        <w:r w:rsidRPr="00535EAC">
          <w:rPr>
            <w:color w:val="4F6228" w:themeColor="accent3" w:themeShade="80"/>
            <w:sz w:val="16"/>
            <w:szCs w:val="16"/>
          </w:rPr>
          <w:fldChar w:fldCharType="separate"/>
        </w:r>
        <w:r w:rsidR="00934288" w:rsidRPr="00535EAC">
          <w:rPr>
            <w:noProof/>
            <w:color w:val="4F6228" w:themeColor="accent3" w:themeShade="80"/>
            <w:sz w:val="16"/>
            <w:szCs w:val="16"/>
          </w:rPr>
          <w:t>- 11 -</w:t>
        </w:r>
        <w:r w:rsidRPr="00535EAC">
          <w:rPr>
            <w:color w:val="4F6228" w:themeColor="accent3" w:themeShade="80"/>
            <w:sz w:val="16"/>
            <w:szCs w:val="16"/>
          </w:rPr>
          <w:fldChar w:fldCharType="end"/>
        </w:r>
      </w:p>
    </w:sdtContent>
  </w:sdt>
  <w:p w14:paraId="3C3DEF91" w14:textId="77777777" w:rsidR="00DC3A6B" w:rsidRDefault="00DC3A6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B297F" w14:textId="77777777" w:rsidR="002E3A50" w:rsidRDefault="002E3A50">
      <w:r>
        <w:separator/>
      </w:r>
    </w:p>
  </w:footnote>
  <w:footnote w:type="continuationSeparator" w:id="0">
    <w:p w14:paraId="50690F1F" w14:textId="77777777" w:rsidR="002E3A50" w:rsidRDefault="002E3A50">
      <w:r>
        <w:continuationSeparator/>
      </w:r>
    </w:p>
  </w:footnote>
  <w:footnote w:type="continuationNotice" w:id="1">
    <w:p w14:paraId="6C0F4A0A" w14:textId="77777777" w:rsidR="002E3A50" w:rsidRDefault="002E3A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F3FD2" w14:textId="24BA5450" w:rsidR="00DC3A6B" w:rsidRPr="00335232" w:rsidRDefault="00335232" w:rsidP="00A02D27">
    <w:pPr>
      <w:pStyle w:val="Encabezado"/>
      <w:pBdr>
        <w:bottom w:val="single" w:sz="4" w:space="1" w:color="auto"/>
      </w:pBdr>
      <w:rPr>
        <w:lang w:val="es-ES_tradnl"/>
      </w:rPr>
    </w:pPr>
    <w:r w:rsidRPr="00335232">
      <w:rPr>
        <w:noProof/>
        <w:lang w:val="es-ES_tradnl"/>
      </w:rPr>
      <w:drawing>
        <wp:inline distT="0" distB="0" distL="0" distR="0" wp14:anchorId="1B41591B" wp14:editId="65A338CC">
          <wp:extent cx="1032431" cy="665018"/>
          <wp:effectExtent l="0" t="0" r="0" b="0"/>
          <wp:docPr id="654227562" name="Picture 1" descr="A logo of a globe with a arrow pointing up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4227562" name="Picture 1" descr="A logo of a globe with a arrow pointing up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8839" cy="6755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4"/>
    <w:lvl w:ilvl="0">
      <w:start w:val="1"/>
      <w:numFmt w:val="bullet"/>
      <w:suff w:val="nothing"/>
      <w:lvlText w:val=""/>
      <w:lvlJc w:val="left"/>
      <w:pPr>
        <w:ind w:left="1021" w:hanging="341"/>
      </w:pPr>
      <w:rPr>
        <w:rFonts w:ascii="Symbol" w:hAnsi="Symbol" w:cs="Symbol"/>
      </w:r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1" w15:restartNumberingAfterBreak="0">
    <w:nsid w:val="02825ACE"/>
    <w:multiLevelType w:val="hybridMultilevel"/>
    <w:tmpl w:val="613253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45829"/>
    <w:multiLevelType w:val="hybridMultilevel"/>
    <w:tmpl w:val="A6E29C0A"/>
    <w:lvl w:ilvl="0" w:tplc="427637AC">
      <w:start w:val="1"/>
      <w:numFmt w:val="bullet"/>
      <w:pStyle w:val="Punteo"/>
      <w:lvlText w:val="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4566DFAC">
      <w:start w:val="1"/>
      <w:numFmt w:val="bullet"/>
      <w:pStyle w:val="PunteoInterior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" w:hint="default"/>
      </w:rPr>
    </w:lvl>
    <w:lvl w:ilvl="2" w:tplc="58A08C4C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14042DE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CF3E3C8E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" w:hint="default"/>
      </w:rPr>
    </w:lvl>
    <w:lvl w:ilvl="5" w:tplc="A60804EC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18C0E442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43EC37E6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" w:hint="default"/>
      </w:rPr>
    </w:lvl>
    <w:lvl w:ilvl="8" w:tplc="F7F050BC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98336EA"/>
    <w:multiLevelType w:val="hybridMultilevel"/>
    <w:tmpl w:val="B5367F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B1306"/>
    <w:multiLevelType w:val="hybridMultilevel"/>
    <w:tmpl w:val="E2AC9E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053A3"/>
    <w:multiLevelType w:val="multilevel"/>
    <w:tmpl w:val="97B4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F86375"/>
    <w:multiLevelType w:val="hybridMultilevel"/>
    <w:tmpl w:val="267489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FB61D4"/>
    <w:multiLevelType w:val="hybridMultilevel"/>
    <w:tmpl w:val="19D8B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50923"/>
    <w:multiLevelType w:val="multilevel"/>
    <w:tmpl w:val="59FA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DA1F84"/>
    <w:multiLevelType w:val="multilevel"/>
    <w:tmpl w:val="2D5EEE8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1994"/>
        </w:tabs>
        <w:ind w:left="1994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5ECA40FD"/>
    <w:multiLevelType w:val="multilevel"/>
    <w:tmpl w:val="DCE6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8323B4"/>
    <w:multiLevelType w:val="hybridMultilevel"/>
    <w:tmpl w:val="05804A5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9205A16">
      <w:start w:val="1"/>
      <w:numFmt w:val="bullet"/>
      <w:pStyle w:val="Mivieta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8E0C0C">
      <w:start w:val="1"/>
      <w:numFmt w:val="bullet"/>
      <w:pStyle w:val="Mispuntos"/>
      <w:lvlText w:val="-"/>
      <w:lvlJc w:val="left"/>
      <w:pPr>
        <w:tabs>
          <w:tab w:val="num" w:pos="2160"/>
        </w:tabs>
        <w:ind w:left="2160" w:hanging="360"/>
      </w:pPr>
      <w:rPr>
        <w:rFonts w:ascii="Palatino Linotype" w:hAnsi="Palatino Linotype" w:hint="default"/>
      </w:rPr>
    </w:lvl>
    <w:lvl w:ilvl="3" w:tplc="0C0A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0A000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E36EF3"/>
    <w:multiLevelType w:val="multilevel"/>
    <w:tmpl w:val="65AA9C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533C0"/>
    <w:multiLevelType w:val="hybridMultilevel"/>
    <w:tmpl w:val="39F84D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5108A9"/>
    <w:multiLevelType w:val="hybridMultilevel"/>
    <w:tmpl w:val="9CDC0E22"/>
    <w:lvl w:ilvl="0" w:tplc="F150537E">
      <w:start w:val="1"/>
      <w:numFmt w:val="lowerLetter"/>
      <w:pStyle w:val="NumberedAlphabetized"/>
      <w:lvlText w:val="%1)"/>
      <w:lvlJc w:val="left"/>
      <w:pPr>
        <w:tabs>
          <w:tab w:val="num" w:pos="1008"/>
        </w:tabs>
        <w:ind w:left="1008" w:hanging="64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90805188">
    <w:abstractNumId w:val="2"/>
  </w:num>
  <w:num w:numId="2" w16cid:durableId="1680962745">
    <w:abstractNumId w:val="9"/>
  </w:num>
  <w:num w:numId="3" w16cid:durableId="189103048">
    <w:abstractNumId w:val="11"/>
  </w:num>
  <w:num w:numId="4" w16cid:durableId="1092776182">
    <w:abstractNumId w:val="14"/>
  </w:num>
  <w:num w:numId="5" w16cid:durableId="1920870354">
    <w:abstractNumId w:val="5"/>
  </w:num>
  <w:num w:numId="6" w16cid:durableId="996881616">
    <w:abstractNumId w:val="8"/>
  </w:num>
  <w:num w:numId="7" w16cid:durableId="1685788994">
    <w:abstractNumId w:val="3"/>
  </w:num>
  <w:num w:numId="8" w16cid:durableId="805121861">
    <w:abstractNumId w:val="4"/>
  </w:num>
  <w:num w:numId="9" w16cid:durableId="858473539">
    <w:abstractNumId w:val="13"/>
  </w:num>
  <w:num w:numId="10" w16cid:durableId="445009200">
    <w:abstractNumId w:val="12"/>
  </w:num>
  <w:num w:numId="11" w16cid:durableId="1277370104">
    <w:abstractNumId w:val="10"/>
  </w:num>
  <w:num w:numId="12" w16cid:durableId="1373653865">
    <w:abstractNumId w:val="7"/>
  </w:num>
  <w:num w:numId="13" w16cid:durableId="2137214762">
    <w:abstractNumId w:val="6"/>
  </w:num>
  <w:num w:numId="14" w16cid:durableId="211113128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D27"/>
    <w:rsid w:val="000001CC"/>
    <w:rsid w:val="00000581"/>
    <w:rsid w:val="00001A90"/>
    <w:rsid w:val="000033F7"/>
    <w:rsid w:val="00004288"/>
    <w:rsid w:val="000057AA"/>
    <w:rsid w:val="00006D2B"/>
    <w:rsid w:val="00011A0B"/>
    <w:rsid w:val="00011A77"/>
    <w:rsid w:val="0001239F"/>
    <w:rsid w:val="000146A5"/>
    <w:rsid w:val="00014FB5"/>
    <w:rsid w:val="00015451"/>
    <w:rsid w:val="00016347"/>
    <w:rsid w:val="00017657"/>
    <w:rsid w:val="00017AF9"/>
    <w:rsid w:val="00017D6E"/>
    <w:rsid w:val="00022FCB"/>
    <w:rsid w:val="0002301C"/>
    <w:rsid w:val="00024D2D"/>
    <w:rsid w:val="00024D2F"/>
    <w:rsid w:val="00025541"/>
    <w:rsid w:val="00025C29"/>
    <w:rsid w:val="00027E64"/>
    <w:rsid w:val="00030D6D"/>
    <w:rsid w:val="0003121E"/>
    <w:rsid w:val="000317C1"/>
    <w:rsid w:val="0003530B"/>
    <w:rsid w:val="0003654A"/>
    <w:rsid w:val="00037EEA"/>
    <w:rsid w:val="00042B8D"/>
    <w:rsid w:val="0004330E"/>
    <w:rsid w:val="00043FC4"/>
    <w:rsid w:val="000444AA"/>
    <w:rsid w:val="00045C94"/>
    <w:rsid w:val="000500E9"/>
    <w:rsid w:val="00050366"/>
    <w:rsid w:val="000514EA"/>
    <w:rsid w:val="00053C42"/>
    <w:rsid w:val="00054E66"/>
    <w:rsid w:val="00055A91"/>
    <w:rsid w:val="00055F40"/>
    <w:rsid w:val="00060CF2"/>
    <w:rsid w:val="0006101F"/>
    <w:rsid w:val="000611CE"/>
    <w:rsid w:val="000622DA"/>
    <w:rsid w:val="0006307D"/>
    <w:rsid w:val="000642FB"/>
    <w:rsid w:val="0006449D"/>
    <w:rsid w:val="00065F05"/>
    <w:rsid w:val="000669FE"/>
    <w:rsid w:val="00066B5A"/>
    <w:rsid w:val="00067A8F"/>
    <w:rsid w:val="00067FD0"/>
    <w:rsid w:val="000717B2"/>
    <w:rsid w:val="000731A0"/>
    <w:rsid w:val="00073F5A"/>
    <w:rsid w:val="00074498"/>
    <w:rsid w:val="00075003"/>
    <w:rsid w:val="000758DD"/>
    <w:rsid w:val="000768BB"/>
    <w:rsid w:val="000776E7"/>
    <w:rsid w:val="00077EF0"/>
    <w:rsid w:val="000806DF"/>
    <w:rsid w:val="00081013"/>
    <w:rsid w:val="00082043"/>
    <w:rsid w:val="000827B3"/>
    <w:rsid w:val="00082CEF"/>
    <w:rsid w:val="0008306C"/>
    <w:rsid w:val="00084EF6"/>
    <w:rsid w:val="0008556C"/>
    <w:rsid w:val="000855D6"/>
    <w:rsid w:val="00087545"/>
    <w:rsid w:val="00090780"/>
    <w:rsid w:val="000914DD"/>
    <w:rsid w:val="000919DE"/>
    <w:rsid w:val="000930B8"/>
    <w:rsid w:val="0009572B"/>
    <w:rsid w:val="00096AF9"/>
    <w:rsid w:val="00097CE1"/>
    <w:rsid w:val="00097ECD"/>
    <w:rsid w:val="000A034E"/>
    <w:rsid w:val="000A10FC"/>
    <w:rsid w:val="000A168C"/>
    <w:rsid w:val="000A2AD5"/>
    <w:rsid w:val="000A354D"/>
    <w:rsid w:val="000A3C35"/>
    <w:rsid w:val="000A4767"/>
    <w:rsid w:val="000A4A9F"/>
    <w:rsid w:val="000A4DD2"/>
    <w:rsid w:val="000A6EE0"/>
    <w:rsid w:val="000A773B"/>
    <w:rsid w:val="000B0330"/>
    <w:rsid w:val="000B13C4"/>
    <w:rsid w:val="000B1679"/>
    <w:rsid w:val="000B1ACF"/>
    <w:rsid w:val="000B5ADC"/>
    <w:rsid w:val="000B659D"/>
    <w:rsid w:val="000B6603"/>
    <w:rsid w:val="000B6BF6"/>
    <w:rsid w:val="000B7E59"/>
    <w:rsid w:val="000B7F7B"/>
    <w:rsid w:val="000C0BF3"/>
    <w:rsid w:val="000C0F39"/>
    <w:rsid w:val="000C1D50"/>
    <w:rsid w:val="000C2703"/>
    <w:rsid w:val="000C2DB3"/>
    <w:rsid w:val="000C5753"/>
    <w:rsid w:val="000D2C48"/>
    <w:rsid w:val="000D2EAF"/>
    <w:rsid w:val="000D390A"/>
    <w:rsid w:val="000D5C6C"/>
    <w:rsid w:val="000D60A1"/>
    <w:rsid w:val="000E134B"/>
    <w:rsid w:val="000E13CD"/>
    <w:rsid w:val="000E14E0"/>
    <w:rsid w:val="000E1E16"/>
    <w:rsid w:val="000E45E6"/>
    <w:rsid w:val="000E5437"/>
    <w:rsid w:val="000E5CF5"/>
    <w:rsid w:val="000E7132"/>
    <w:rsid w:val="000F0144"/>
    <w:rsid w:val="000F0A5C"/>
    <w:rsid w:val="000F4561"/>
    <w:rsid w:val="000F4AF8"/>
    <w:rsid w:val="000F6B33"/>
    <w:rsid w:val="001001E3"/>
    <w:rsid w:val="00100BE8"/>
    <w:rsid w:val="0010173C"/>
    <w:rsid w:val="001024C4"/>
    <w:rsid w:val="00102690"/>
    <w:rsid w:val="00102F10"/>
    <w:rsid w:val="0010334A"/>
    <w:rsid w:val="00103BD7"/>
    <w:rsid w:val="001057CA"/>
    <w:rsid w:val="00105CAF"/>
    <w:rsid w:val="00105CCF"/>
    <w:rsid w:val="001074E8"/>
    <w:rsid w:val="00107AA5"/>
    <w:rsid w:val="001117CF"/>
    <w:rsid w:val="00113587"/>
    <w:rsid w:val="00116E7C"/>
    <w:rsid w:val="0011741F"/>
    <w:rsid w:val="00117D2C"/>
    <w:rsid w:val="001201F3"/>
    <w:rsid w:val="00120AB7"/>
    <w:rsid w:val="00121846"/>
    <w:rsid w:val="001227BB"/>
    <w:rsid w:val="001230DA"/>
    <w:rsid w:val="001235FF"/>
    <w:rsid w:val="001236FE"/>
    <w:rsid w:val="001242E8"/>
    <w:rsid w:val="00130B6D"/>
    <w:rsid w:val="001310A9"/>
    <w:rsid w:val="001310FC"/>
    <w:rsid w:val="00131109"/>
    <w:rsid w:val="0013163C"/>
    <w:rsid w:val="00132F6E"/>
    <w:rsid w:val="001331E8"/>
    <w:rsid w:val="00133A54"/>
    <w:rsid w:val="00134125"/>
    <w:rsid w:val="00137E26"/>
    <w:rsid w:val="00140E34"/>
    <w:rsid w:val="0014172C"/>
    <w:rsid w:val="00143136"/>
    <w:rsid w:val="0014409D"/>
    <w:rsid w:val="00151196"/>
    <w:rsid w:val="00152B43"/>
    <w:rsid w:val="00153495"/>
    <w:rsid w:val="00154B5D"/>
    <w:rsid w:val="001555EE"/>
    <w:rsid w:val="0015565F"/>
    <w:rsid w:val="0015585D"/>
    <w:rsid w:val="001604FE"/>
    <w:rsid w:val="001612CE"/>
    <w:rsid w:val="00163D36"/>
    <w:rsid w:val="00164528"/>
    <w:rsid w:val="001655EB"/>
    <w:rsid w:val="001665F5"/>
    <w:rsid w:val="00170241"/>
    <w:rsid w:val="00170977"/>
    <w:rsid w:val="00171D44"/>
    <w:rsid w:val="00171EEC"/>
    <w:rsid w:val="00174B05"/>
    <w:rsid w:val="00174EDB"/>
    <w:rsid w:val="00175806"/>
    <w:rsid w:val="00175F7A"/>
    <w:rsid w:val="00176273"/>
    <w:rsid w:val="001763F1"/>
    <w:rsid w:val="001767FD"/>
    <w:rsid w:val="0017688F"/>
    <w:rsid w:val="001776C9"/>
    <w:rsid w:val="00177CC5"/>
    <w:rsid w:val="00180024"/>
    <w:rsid w:val="00180431"/>
    <w:rsid w:val="00182846"/>
    <w:rsid w:val="00185D9F"/>
    <w:rsid w:val="00186A31"/>
    <w:rsid w:val="001911FF"/>
    <w:rsid w:val="00191768"/>
    <w:rsid w:val="0019225A"/>
    <w:rsid w:val="00193FE7"/>
    <w:rsid w:val="00194592"/>
    <w:rsid w:val="00195B29"/>
    <w:rsid w:val="00196468"/>
    <w:rsid w:val="00197360"/>
    <w:rsid w:val="001975F6"/>
    <w:rsid w:val="001A0361"/>
    <w:rsid w:val="001A06FD"/>
    <w:rsid w:val="001A1292"/>
    <w:rsid w:val="001A1448"/>
    <w:rsid w:val="001A191D"/>
    <w:rsid w:val="001A42D8"/>
    <w:rsid w:val="001B0B30"/>
    <w:rsid w:val="001B1DD2"/>
    <w:rsid w:val="001B32D4"/>
    <w:rsid w:val="001B3317"/>
    <w:rsid w:val="001B43B2"/>
    <w:rsid w:val="001B451D"/>
    <w:rsid w:val="001B6486"/>
    <w:rsid w:val="001B6D09"/>
    <w:rsid w:val="001B6FAE"/>
    <w:rsid w:val="001C0F6F"/>
    <w:rsid w:val="001C2D3E"/>
    <w:rsid w:val="001C30F1"/>
    <w:rsid w:val="001C4F03"/>
    <w:rsid w:val="001C66C9"/>
    <w:rsid w:val="001C6D72"/>
    <w:rsid w:val="001C748A"/>
    <w:rsid w:val="001C7987"/>
    <w:rsid w:val="001D17A3"/>
    <w:rsid w:val="001D1995"/>
    <w:rsid w:val="001D2102"/>
    <w:rsid w:val="001D2A90"/>
    <w:rsid w:val="001D2E1F"/>
    <w:rsid w:val="001D3116"/>
    <w:rsid w:val="001D3274"/>
    <w:rsid w:val="001D4FD2"/>
    <w:rsid w:val="001D5045"/>
    <w:rsid w:val="001D5351"/>
    <w:rsid w:val="001D59C3"/>
    <w:rsid w:val="001D6018"/>
    <w:rsid w:val="001D65AF"/>
    <w:rsid w:val="001E015C"/>
    <w:rsid w:val="001E278F"/>
    <w:rsid w:val="001E27B4"/>
    <w:rsid w:val="001E4025"/>
    <w:rsid w:val="001E4AA8"/>
    <w:rsid w:val="001E597C"/>
    <w:rsid w:val="001E5AD1"/>
    <w:rsid w:val="001E6C0E"/>
    <w:rsid w:val="001F13A4"/>
    <w:rsid w:val="001F1CFE"/>
    <w:rsid w:val="001F29B9"/>
    <w:rsid w:val="001F3ADE"/>
    <w:rsid w:val="001F40F2"/>
    <w:rsid w:val="001F612E"/>
    <w:rsid w:val="001F622B"/>
    <w:rsid w:val="001F671A"/>
    <w:rsid w:val="00200896"/>
    <w:rsid w:val="00200FD6"/>
    <w:rsid w:val="00202EA6"/>
    <w:rsid w:val="00203091"/>
    <w:rsid w:val="002033FC"/>
    <w:rsid w:val="00203E26"/>
    <w:rsid w:val="00203E2C"/>
    <w:rsid w:val="00205A36"/>
    <w:rsid w:val="00206D8B"/>
    <w:rsid w:val="002107BA"/>
    <w:rsid w:val="00211256"/>
    <w:rsid w:val="00212614"/>
    <w:rsid w:val="002129E1"/>
    <w:rsid w:val="00213D94"/>
    <w:rsid w:val="00215E62"/>
    <w:rsid w:val="00216B66"/>
    <w:rsid w:val="00216C52"/>
    <w:rsid w:val="00217AAC"/>
    <w:rsid w:val="00220A62"/>
    <w:rsid w:val="00220EAB"/>
    <w:rsid w:val="00221EF2"/>
    <w:rsid w:val="002235CE"/>
    <w:rsid w:val="00223FE1"/>
    <w:rsid w:val="0022733C"/>
    <w:rsid w:val="0023150B"/>
    <w:rsid w:val="00231A08"/>
    <w:rsid w:val="0023208A"/>
    <w:rsid w:val="00233781"/>
    <w:rsid w:val="002338A7"/>
    <w:rsid w:val="0023395F"/>
    <w:rsid w:val="0023402D"/>
    <w:rsid w:val="0023449F"/>
    <w:rsid w:val="00236183"/>
    <w:rsid w:val="00236CD7"/>
    <w:rsid w:val="00236F77"/>
    <w:rsid w:val="00237E60"/>
    <w:rsid w:val="00242685"/>
    <w:rsid w:val="002437AC"/>
    <w:rsid w:val="002446BA"/>
    <w:rsid w:val="002458F5"/>
    <w:rsid w:val="00245B52"/>
    <w:rsid w:val="00246E44"/>
    <w:rsid w:val="002475A1"/>
    <w:rsid w:val="00251F6D"/>
    <w:rsid w:val="00252914"/>
    <w:rsid w:val="00252EB2"/>
    <w:rsid w:val="002547CF"/>
    <w:rsid w:val="00254869"/>
    <w:rsid w:val="0025569A"/>
    <w:rsid w:val="002565C0"/>
    <w:rsid w:val="00257138"/>
    <w:rsid w:val="00257176"/>
    <w:rsid w:val="00260019"/>
    <w:rsid w:val="0026024F"/>
    <w:rsid w:val="00260FA6"/>
    <w:rsid w:val="00262336"/>
    <w:rsid w:val="002625AC"/>
    <w:rsid w:val="00262BF3"/>
    <w:rsid w:val="00263573"/>
    <w:rsid w:val="00264C03"/>
    <w:rsid w:val="00265A9E"/>
    <w:rsid w:val="00266F73"/>
    <w:rsid w:val="002709F1"/>
    <w:rsid w:val="00271B7E"/>
    <w:rsid w:val="00272146"/>
    <w:rsid w:val="002723EB"/>
    <w:rsid w:val="002725FF"/>
    <w:rsid w:val="00273232"/>
    <w:rsid w:val="002732D5"/>
    <w:rsid w:val="002735CC"/>
    <w:rsid w:val="002739FF"/>
    <w:rsid w:val="0027494F"/>
    <w:rsid w:val="002755D6"/>
    <w:rsid w:val="002758C6"/>
    <w:rsid w:val="00276287"/>
    <w:rsid w:val="00276F39"/>
    <w:rsid w:val="00280D66"/>
    <w:rsid w:val="002823B2"/>
    <w:rsid w:val="002827A1"/>
    <w:rsid w:val="00282920"/>
    <w:rsid w:val="00282D1C"/>
    <w:rsid w:val="002849BA"/>
    <w:rsid w:val="0028582E"/>
    <w:rsid w:val="00285C43"/>
    <w:rsid w:val="00285ECC"/>
    <w:rsid w:val="00286161"/>
    <w:rsid w:val="00287F87"/>
    <w:rsid w:val="00292306"/>
    <w:rsid w:val="0029267D"/>
    <w:rsid w:val="00292CAF"/>
    <w:rsid w:val="00296B4A"/>
    <w:rsid w:val="002970B7"/>
    <w:rsid w:val="00297164"/>
    <w:rsid w:val="00297E2F"/>
    <w:rsid w:val="002A201F"/>
    <w:rsid w:val="002A2441"/>
    <w:rsid w:val="002A2DFA"/>
    <w:rsid w:val="002A48F2"/>
    <w:rsid w:val="002A49B8"/>
    <w:rsid w:val="002A569B"/>
    <w:rsid w:val="002A5E6E"/>
    <w:rsid w:val="002B11D3"/>
    <w:rsid w:val="002B14AD"/>
    <w:rsid w:val="002B14E3"/>
    <w:rsid w:val="002B2896"/>
    <w:rsid w:val="002B48F6"/>
    <w:rsid w:val="002B559B"/>
    <w:rsid w:val="002C0060"/>
    <w:rsid w:val="002C0E03"/>
    <w:rsid w:val="002C26E8"/>
    <w:rsid w:val="002C2D45"/>
    <w:rsid w:val="002C3ACE"/>
    <w:rsid w:val="002C45A9"/>
    <w:rsid w:val="002C4862"/>
    <w:rsid w:val="002C4D26"/>
    <w:rsid w:val="002C59CA"/>
    <w:rsid w:val="002C7DCF"/>
    <w:rsid w:val="002C7DE4"/>
    <w:rsid w:val="002C7F96"/>
    <w:rsid w:val="002D2147"/>
    <w:rsid w:val="002D2ADF"/>
    <w:rsid w:val="002D2F32"/>
    <w:rsid w:val="002D4278"/>
    <w:rsid w:val="002D4A4F"/>
    <w:rsid w:val="002D58F0"/>
    <w:rsid w:val="002D5C7F"/>
    <w:rsid w:val="002D6707"/>
    <w:rsid w:val="002E1938"/>
    <w:rsid w:val="002E2801"/>
    <w:rsid w:val="002E3062"/>
    <w:rsid w:val="002E3A50"/>
    <w:rsid w:val="002E505D"/>
    <w:rsid w:val="002E64F4"/>
    <w:rsid w:val="002E786F"/>
    <w:rsid w:val="002E78C0"/>
    <w:rsid w:val="002F2004"/>
    <w:rsid w:val="002F20D2"/>
    <w:rsid w:val="002F2AE5"/>
    <w:rsid w:val="002F2F74"/>
    <w:rsid w:val="002F36F8"/>
    <w:rsid w:val="002F481B"/>
    <w:rsid w:val="002F65E9"/>
    <w:rsid w:val="002F7FFA"/>
    <w:rsid w:val="00300FFB"/>
    <w:rsid w:val="0030243A"/>
    <w:rsid w:val="00302975"/>
    <w:rsid w:val="00302C8D"/>
    <w:rsid w:val="00303096"/>
    <w:rsid w:val="0030375A"/>
    <w:rsid w:val="00305B96"/>
    <w:rsid w:val="00306740"/>
    <w:rsid w:val="0031064A"/>
    <w:rsid w:val="00310E57"/>
    <w:rsid w:val="003119BC"/>
    <w:rsid w:val="00313815"/>
    <w:rsid w:val="00313940"/>
    <w:rsid w:val="00313D25"/>
    <w:rsid w:val="00315051"/>
    <w:rsid w:val="003171A8"/>
    <w:rsid w:val="003173A3"/>
    <w:rsid w:val="00317BF3"/>
    <w:rsid w:val="00320211"/>
    <w:rsid w:val="003213F2"/>
    <w:rsid w:val="00325240"/>
    <w:rsid w:val="00326336"/>
    <w:rsid w:val="00326377"/>
    <w:rsid w:val="00334606"/>
    <w:rsid w:val="00334B1F"/>
    <w:rsid w:val="00334D82"/>
    <w:rsid w:val="00335232"/>
    <w:rsid w:val="00340CA2"/>
    <w:rsid w:val="00341570"/>
    <w:rsid w:val="00341E07"/>
    <w:rsid w:val="00342FB8"/>
    <w:rsid w:val="00343E1A"/>
    <w:rsid w:val="003441AE"/>
    <w:rsid w:val="0034782D"/>
    <w:rsid w:val="00347A09"/>
    <w:rsid w:val="00351145"/>
    <w:rsid w:val="003525A3"/>
    <w:rsid w:val="00352A0A"/>
    <w:rsid w:val="00352B46"/>
    <w:rsid w:val="00353CD0"/>
    <w:rsid w:val="00355EB9"/>
    <w:rsid w:val="00356538"/>
    <w:rsid w:val="0035674F"/>
    <w:rsid w:val="00356A4B"/>
    <w:rsid w:val="0036084F"/>
    <w:rsid w:val="00363CF1"/>
    <w:rsid w:val="003641E6"/>
    <w:rsid w:val="00365E98"/>
    <w:rsid w:val="0036662B"/>
    <w:rsid w:val="00366698"/>
    <w:rsid w:val="00367B07"/>
    <w:rsid w:val="00367B81"/>
    <w:rsid w:val="003705BE"/>
    <w:rsid w:val="00370CC2"/>
    <w:rsid w:val="00371763"/>
    <w:rsid w:val="00372823"/>
    <w:rsid w:val="0037325D"/>
    <w:rsid w:val="00373BC4"/>
    <w:rsid w:val="00373F2D"/>
    <w:rsid w:val="00374132"/>
    <w:rsid w:val="00376BB4"/>
    <w:rsid w:val="003800CE"/>
    <w:rsid w:val="00382AC3"/>
    <w:rsid w:val="00383106"/>
    <w:rsid w:val="00383336"/>
    <w:rsid w:val="003848B8"/>
    <w:rsid w:val="00385C60"/>
    <w:rsid w:val="00387357"/>
    <w:rsid w:val="0039091D"/>
    <w:rsid w:val="00391331"/>
    <w:rsid w:val="00391CA2"/>
    <w:rsid w:val="00391CF9"/>
    <w:rsid w:val="00391D66"/>
    <w:rsid w:val="003957F1"/>
    <w:rsid w:val="00396BF4"/>
    <w:rsid w:val="003A0A87"/>
    <w:rsid w:val="003A0E8C"/>
    <w:rsid w:val="003A1733"/>
    <w:rsid w:val="003A258F"/>
    <w:rsid w:val="003A3532"/>
    <w:rsid w:val="003A4E1F"/>
    <w:rsid w:val="003A676F"/>
    <w:rsid w:val="003A67A2"/>
    <w:rsid w:val="003A745D"/>
    <w:rsid w:val="003A7E66"/>
    <w:rsid w:val="003B0868"/>
    <w:rsid w:val="003B19A0"/>
    <w:rsid w:val="003B256E"/>
    <w:rsid w:val="003B372A"/>
    <w:rsid w:val="003B3FAD"/>
    <w:rsid w:val="003B4FD8"/>
    <w:rsid w:val="003B62AE"/>
    <w:rsid w:val="003B6625"/>
    <w:rsid w:val="003B75B8"/>
    <w:rsid w:val="003B7BD2"/>
    <w:rsid w:val="003C5029"/>
    <w:rsid w:val="003C55FD"/>
    <w:rsid w:val="003C5C4D"/>
    <w:rsid w:val="003C6413"/>
    <w:rsid w:val="003C6600"/>
    <w:rsid w:val="003C78BB"/>
    <w:rsid w:val="003D07D7"/>
    <w:rsid w:val="003D33EC"/>
    <w:rsid w:val="003D371B"/>
    <w:rsid w:val="003D3DD5"/>
    <w:rsid w:val="003D4DD3"/>
    <w:rsid w:val="003D592F"/>
    <w:rsid w:val="003D5F1B"/>
    <w:rsid w:val="003D785C"/>
    <w:rsid w:val="003D7BA9"/>
    <w:rsid w:val="003E114D"/>
    <w:rsid w:val="003E1741"/>
    <w:rsid w:val="003E2135"/>
    <w:rsid w:val="003E24F6"/>
    <w:rsid w:val="003E5BA5"/>
    <w:rsid w:val="003E6FC1"/>
    <w:rsid w:val="003E7ED8"/>
    <w:rsid w:val="003F03FC"/>
    <w:rsid w:val="003F0CFC"/>
    <w:rsid w:val="003F171C"/>
    <w:rsid w:val="003F172D"/>
    <w:rsid w:val="003F2C7A"/>
    <w:rsid w:val="003F5264"/>
    <w:rsid w:val="003F5F28"/>
    <w:rsid w:val="0040004D"/>
    <w:rsid w:val="00401636"/>
    <w:rsid w:val="00401CD9"/>
    <w:rsid w:val="00401D9B"/>
    <w:rsid w:val="00402E23"/>
    <w:rsid w:val="004034C3"/>
    <w:rsid w:val="00404A4C"/>
    <w:rsid w:val="004051AC"/>
    <w:rsid w:val="00406545"/>
    <w:rsid w:val="00410EEC"/>
    <w:rsid w:val="00411AA8"/>
    <w:rsid w:val="004120AD"/>
    <w:rsid w:val="00414075"/>
    <w:rsid w:val="00414C21"/>
    <w:rsid w:val="00414D78"/>
    <w:rsid w:val="00414E4D"/>
    <w:rsid w:val="00415757"/>
    <w:rsid w:val="00415C93"/>
    <w:rsid w:val="0041797F"/>
    <w:rsid w:val="00417CFA"/>
    <w:rsid w:val="00421521"/>
    <w:rsid w:val="00422EA1"/>
    <w:rsid w:val="00422F5D"/>
    <w:rsid w:val="00423247"/>
    <w:rsid w:val="004255A9"/>
    <w:rsid w:val="00425B5C"/>
    <w:rsid w:val="00426582"/>
    <w:rsid w:val="00427A47"/>
    <w:rsid w:val="0043031C"/>
    <w:rsid w:val="00431335"/>
    <w:rsid w:val="00433378"/>
    <w:rsid w:val="00433441"/>
    <w:rsid w:val="004335DD"/>
    <w:rsid w:val="0043537C"/>
    <w:rsid w:val="00435750"/>
    <w:rsid w:val="0043590B"/>
    <w:rsid w:val="0043616E"/>
    <w:rsid w:val="004373F7"/>
    <w:rsid w:val="00437D54"/>
    <w:rsid w:val="00437F51"/>
    <w:rsid w:val="004412DE"/>
    <w:rsid w:val="004431A2"/>
    <w:rsid w:val="00445606"/>
    <w:rsid w:val="00445AF8"/>
    <w:rsid w:val="004466B8"/>
    <w:rsid w:val="00446905"/>
    <w:rsid w:val="00446A4A"/>
    <w:rsid w:val="00446F20"/>
    <w:rsid w:val="004470F9"/>
    <w:rsid w:val="0044733D"/>
    <w:rsid w:val="0044778C"/>
    <w:rsid w:val="0044790C"/>
    <w:rsid w:val="00455BAE"/>
    <w:rsid w:val="00457E6C"/>
    <w:rsid w:val="00460336"/>
    <w:rsid w:val="00461BE5"/>
    <w:rsid w:val="00462327"/>
    <w:rsid w:val="00465B43"/>
    <w:rsid w:val="00465E8C"/>
    <w:rsid w:val="00467F6B"/>
    <w:rsid w:val="004719C1"/>
    <w:rsid w:val="00472B95"/>
    <w:rsid w:val="004735FF"/>
    <w:rsid w:val="00480557"/>
    <w:rsid w:val="00480687"/>
    <w:rsid w:val="0048246C"/>
    <w:rsid w:val="00483A95"/>
    <w:rsid w:val="00483F11"/>
    <w:rsid w:val="004856DF"/>
    <w:rsid w:val="0048696B"/>
    <w:rsid w:val="004871A0"/>
    <w:rsid w:val="004876FC"/>
    <w:rsid w:val="00487975"/>
    <w:rsid w:val="004906B8"/>
    <w:rsid w:val="00490F90"/>
    <w:rsid w:val="0049341D"/>
    <w:rsid w:val="0049482C"/>
    <w:rsid w:val="00497146"/>
    <w:rsid w:val="004A46F0"/>
    <w:rsid w:val="004A55F4"/>
    <w:rsid w:val="004A5E33"/>
    <w:rsid w:val="004A68FD"/>
    <w:rsid w:val="004B00A4"/>
    <w:rsid w:val="004B03FD"/>
    <w:rsid w:val="004B1511"/>
    <w:rsid w:val="004B191B"/>
    <w:rsid w:val="004B1D7E"/>
    <w:rsid w:val="004B3D69"/>
    <w:rsid w:val="004B4654"/>
    <w:rsid w:val="004B4811"/>
    <w:rsid w:val="004B4867"/>
    <w:rsid w:val="004B63A7"/>
    <w:rsid w:val="004B65EC"/>
    <w:rsid w:val="004B6716"/>
    <w:rsid w:val="004B68D2"/>
    <w:rsid w:val="004B6AE6"/>
    <w:rsid w:val="004C18D2"/>
    <w:rsid w:val="004C2F2B"/>
    <w:rsid w:val="004C3993"/>
    <w:rsid w:val="004C508A"/>
    <w:rsid w:val="004C5A64"/>
    <w:rsid w:val="004C78B6"/>
    <w:rsid w:val="004C7F94"/>
    <w:rsid w:val="004D31E7"/>
    <w:rsid w:val="004D45A1"/>
    <w:rsid w:val="004D48B0"/>
    <w:rsid w:val="004D4E5C"/>
    <w:rsid w:val="004D50D1"/>
    <w:rsid w:val="004D5650"/>
    <w:rsid w:val="004D6E42"/>
    <w:rsid w:val="004E023C"/>
    <w:rsid w:val="004E12A1"/>
    <w:rsid w:val="004E3877"/>
    <w:rsid w:val="004E5B36"/>
    <w:rsid w:val="004E7085"/>
    <w:rsid w:val="004F158C"/>
    <w:rsid w:val="004F163C"/>
    <w:rsid w:val="004F258E"/>
    <w:rsid w:val="004F27DC"/>
    <w:rsid w:val="004F2CF7"/>
    <w:rsid w:val="004F2E40"/>
    <w:rsid w:val="004F3782"/>
    <w:rsid w:val="004F38D9"/>
    <w:rsid w:val="004F3E7B"/>
    <w:rsid w:val="004F3F4D"/>
    <w:rsid w:val="004F51D2"/>
    <w:rsid w:val="004F58FF"/>
    <w:rsid w:val="004F6D63"/>
    <w:rsid w:val="00500998"/>
    <w:rsid w:val="0050153B"/>
    <w:rsid w:val="00503C8C"/>
    <w:rsid w:val="005049A2"/>
    <w:rsid w:val="005049E9"/>
    <w:rsid w:val="005050FD"/>
    <w:rsid w:val="00510471"/>
    <w:rsid w:val="00511050"/>
    <w:rsid w:val="00511291"/>
    <w:rsid w:val="00511608"/>
    <w:rsid w:val="00513252"/>
    <w:rsid w:val="00513AD1"/>
    <w:rsid w:val="00514F24"/>
    <w:rsid w:val="005151DE"/>
    <w:rsid w:val="005152CC"/>
    <w:rsid w:val="00515741"/>
    <w:rsid w:val="00517D79"/>
    <w:rsid w:val="0052077C"/>
    <w:rsid w:val="005219B8"/>
    <w:rsid w:val="005236CF"/>
    <w:rsid w:val="00523721"/>
    <w:rsid w:val="00525021"/>
    <w:rsid w:val="0052629B"/>
    <w:rsid w:val="005271FF"/>
    <w:rsid w:val="005276A0"/>
    <w:rsid w:val="005302FE"/>
    <w:rsid w:val="00530687"/>
    <w:rsid w:val="005307AC"/>
    <w:rsid w:val="00530BF6"/>
    <w:rsid w:val="00531FAF"/>
    <w:rsid w:val="00533188"/>
    <w:rsid w:val="00533268"/>
    <w:rsid w:val="00533DBF"/>
    <w:rsid w:val="00533F6E"/>
    <w:rsid w:val="005348CF"/>
    <w:rsid w:val="0053538B"/>
    <w:rsid w:val="00535836"/>
    <w:rsid w:val="005359A1"/>
    <w:rsid w:val="00535BB3"/>
    <w:rsid w:val="00535EAC"/>
    <w:rsid w:val="005362DE"/>
    <w:rsid w:val="00536437"/>
    <w:rsid w:val="0054022C"/>
    <w:rsid w:val="005421CD"/>
    <w:rsid w:val="00544624"/>
    <w:rsid w:val="0054563D"/>
    <w:rsid w:val="005468BC"/>
    <w:rsid w:val="00546DD8"/>
    <w:rsid w:val="00551A70"/>
    <w:rsid w:val="00551D9E"/>
    <w:rsid w:val="005520E1"/>
    <w:rsid w:val="0055386A"/>
    <w:rsid w:val="00553CAA"/>
    <w:rsid w:val="00554F7A"/>
    <w:rsid w:val="00555200"/>
    <w:rsid w:val="0055627F"/>
    <w:rsid w:val="00560F86"/>
    <w:rsid w:val="0056128E"/>
    <w:rsid w:val="00563725"/>
    <w:rsid w:val="005639F4"/>
    <w:rsid w:val="00563BF3"/>
    <w:rsid w:val="00567DD2"/>
    <w:rsid w:val="00572A64"/>
    <w:rsid w:val="005732C3"/>
    <w:rsid w:val="00573444"/>
    <w:rsid w:val="00573709"/>
    <w:rsid w:val="00574A00"/>
    <w:rsid w:val="00574E8F"/>
    <w:rsid w:val="00575624"/>
    <w:rsid w:val="00575DD5"/>
    <w:rsid w:val="00581A4E"/>
    <w:rsid w:val="0058236E"/>
    <w:rsid w:val="00582F97"/>
    <w:rsid w:val="00583001"/>
    <w:rsid w:val="00583C28"/>
    <w:rsid w:val="00584FEB"/>
    <w:rsid w:val="005869CE"/>
    <w:rsid w:val="00587570"/>
    <w:rsid w:val="00587BB2"/>
    <w:rsid w:val="00587C7F"/>
    <w:rsid w:val="00590612"/>
    <w:rsid w:val="00590F2F"/>
    <w:rsid w:val="00591C8C"/>
    <w:rsid w:val="00592C94"/>
    <w:rsid w:val="00592EB4"/>
    <w:rsid w:val="00593922"/>
    <w:rsid w:val="005947D6"/>
    <w:rsid w:val="0059731F"/>
    <w:rsid w:val="005A08F6"/>
    <w:rsid w:val="005A0E6B"/>
    <w:rsid w:val="005A1364"/>
    <w:rsid w:val="005A141E"/>
    <w:rsid w:val="005A26D3"/>
    <w:rsid w:val="005A28FB"/>
    <w:rsid w:val="005A354C"/>
    <w:rsid w:val="005A35C1"/>
    <w:rsid w:val="005A5457"/>
    <w:rsid w:val="005A5B85"/>
    <w:rsid w:val="005A687B"/>
    <w:rsid w:val="005A6E65"/>
    <w:rsid w:val="005A7144"/>
    <w:rsid w:val="005A727D"/>
    <w:rsid w:val="005A7A49"/>
    <w:rsid w:val="005B0267"/>
    <w:rsid w:val="005B0D27"/>
    <w:rsid w:val="005B10FD"/>
    <w:rsid w:val="005B5468"/>
    <w:rsid w:val="005B5910"/>
    <w:rsid w:val="005B5AFE"/>
    <w:rsid w:val="005B68A2"/>
    <w:rsid w:val="005C0ECD"/>
    <w:rsid w:val="005C1290"/>
    <w:rsid w:val="005C22EA"/>
    <w:rsid w:val="005C2438"/>
    <w:rsid w:val="005C474E"/>
    <w:rsid w:val="005C4DF1"/>
    <w:rsid w:val="005C515D"/>
    <w:rsid w:val="005C708A"/>
    <w:rsid w:val="005D085F"/>
    <w:rsid w:val="005D34A2"/>
    <w:rsid w:val="005D3FD5"/>
    <w:rsid w:val="005D5791"/>
    <w:rsid w:val="005D7819"/>
    <w:rsid w:val="005D7D84"/>
    <w:rsid w:val="005D7FDC"/>
    <w:rsid w:val="005E0841"/>
    <w:rsid w:val="005E0A06"/>
    <w:rsid w:val="005E1F25"/>
    <w:rsid w:val="005E2010"/>
    <w:rsid w:val="005E2F3F"/>
    <w:rsid w:val="005E395E"/>
    <w:rsid w:val="005E6E87"/>
    <w:rsid w:val="005E7892"/>
    <w:rsid w:val="005E7C24"/>
    <w:rsid w:val="005F0A64"/>
    <w:rsid w:val="005F2604"/>
    <w:rsid w:val="005F5D47"/>
    <w:rsid w:val="005F5D5F"/>
    <w:rsid w:val="005F5EDE"/>
    <w:rsid w:val="005F719A"/>
    <w:rsid w:val="005F728C"/>
    <w:rsid w:val="005F74F2"/>
    <w:rsid w:val="005F78E4"/>
    <w:rsid w:val="005F7BA8"/>
    <w:rsid w:val="006011D8"/>
    <w:rsid w:val="006018BA"/>
    <w:rsid w:val="00602382"/>
    <w:rsid w:val="00602D8D"/>
    <w:rsid w:val="00605441"/>
    <w:rsid w:val="00605941"/>
    <w:rsid w:val="00607769"/>
    <w:rsid w:val="006107A6"/>
    <w:rsid w:val="00613B7F"/>
    <w:rsid w:val="00614A8A"/>
    <w:rsid w:val="00616BFB"/>
    <w:rsid w:val="00616F00"/>
    <w:rsid w:val="006209FB"/>
    <w:rsid w:val="006212C9"/>
    <w:rsid w:val="00622489"/>
    <w:rsid w:val="00623C38"/>
    <w:rsid w:val="0062700C"/>
    <w:rsid w:val="00630677"/>
    <w:rsid w:val="00630D16"/>
    <w:rsid w:val="006313FA"/>
    <w:rsid w:val="00631DBF"/>
    <w:rsid w:val="00631F8C"/>
    <w:rsid w:val="006326FB"/>
    <w:rsid w:val="00635772"/>
    <w:rsid w:val="00635CBC"/>
    <w:rsid w:val="006361E2"/>
    <w:rsid w:val="00636308"/>
    <w:rsid w:val="00640605"/>
    <w:rsid w:val="00640E67"/>
    <w:rsid w:val="00640F62"/>
    <w:rsid w:val="00644036"/>
    <w:rsid w:val="006441BC"/>
    <w:rsid w:val="00644666"/>
    <w:rsid w:val="006449AE"/>
    <w:rsid w:val="006456CD"/>
    <w:rsid w:val="00645E65"/>
    <w:rsid w:val="00646AFD"/>
    <w:rsid w:val="00646DB4"/>
    <w:rsid w:val="006515CA"/>
    <w:rsid w:val="0065190A"/>
    <w:rsid w:val="00652782"/>
    <w:rsid w:val="006545C6"/>
    <w:rsid w:val="00654600"/>
    <w:rsid w:val="006548F9"/>
    <w:rsid w:val="006563FB"/>
    <w:rsid w:val="00657753"/>
    <w:rsid w:val="0066011E"/>
    <w:rsid w:val="006609D1"/>
    <w:rsid w:val="00661B4B"/>
    <w:rsid w:val="00663374"/>
    <w:rsid w:val="00663FBA"/>
    <w:rsid w:val="00665B8D"/>
    <w:rsid w:val="00666EA8"/>
    <w:rsid w:val="00670FC4"/>
    <w:rsid w:val="006715F5"/>
    <w:rsid w:val="00671C9C"/>
    <w:rsid w:val="006727D3"/>
    <w:rsid w:val="00673175"/>
    <w:rsid w:val="00674251"/>
    <w:rsid w:val="00674522"/>
    <w:rsid w:val="00674A51"/>
    <w:rsid w:val="00674D37"/>
    <w:rsid w:val="00674EEF"/>
    <w:rsid w:val="0067632A"/>
    <w:rsid w:val="006767DE"/>
    <w:rsid w:val="00677BF6"/>
    <w:rsid w:val="00680C9D"/>
    <w:rsid w:val="0068122E"/>
    <w:rsid w:val="00682D66"/>
    <w:rsid w:val="00684020"/>
    <w:rsid w:val="00684868"/>
    <w:rsid w:val="00685603"/>
    <w:rsid w:val="006860BA"/>
    <w:rsid w:val="00686929"/>
    <w:rsid w:val="00687853"/>
    <w:rsid w:val="00690EAA"/>
    <w:rsid w:val="006919BB"/>
    <w:rsid w:val="00692A67"/>
    <w:rsid w:val="00694231"/>
    <w:rsid w:val="006944E7"/>
    <w:rsid w:val="00694961"/>
    <w:rsid w:val="00696D78"/>
    <w:rsid w:val="00697A7D"/>
    <w:rsid w:val="006A14E4"/>
    <w:rsid w:val="006A1D31"/>
    <w:rsid w:val="006A3A7D"/>
    <w:rsid w:val="006A3B84"/>
    <w:rsid w:val="006A614E"/>
    <w:rsid w:val="006A7E19"/>
    <w:rsid w:val="006B006A"/>
    <w:rsid w:val="006B0122"/>
    <w:rsid w:val="006B1A12"/>
    <w:rsid w:val="006B358A"/>
    <w:rsid w:val="006B5526"/>
    <w:rsid w:val="006B6164"/>
    <w:rsid w:val="006B66D8"/>
    <w:rsid w:val="006B6F55"/>
    <w:rsid w:val="006C26BD"/>
    <w:rsid w:val="006C7A71"/>
    <w:rsid w:val="006D02EC"/>
    <w:rsid w:val="006D0E69"/>
    <w:rsid w:val="006D16DD"/>
    <w:rsid w:val="006D1E59"/>
    <w:rsid w:val="006D2700"/>
    <w:rsid w:val="006D2E83"/>
    <w:rsid w:val="006D4B8B"/>
    <w:rsid w:val="006D4DFE"/>
    <w:rsid w:val="006E0C57"/>
    <w:rsid w:val="006E1240"/>
    <w:rsid w:val="006E1E2E"/>
    <w:rsid w:val="006E22DC"/>
    <w:rsid w:val="006E2337"/>
    <w:rsid w:val="006E294E"/>
    <w:rsid w:val="006E2DAC"/>
    <w:rsid w:val="006E3F2D"/>
    <w:rsid w:val="006E72B3"/>
    <w:rsid w:val="006F0987"/>
    <w:rsid w:val="006F10CE"/>
    <w:rsid w:val="006F21F7"/>
    <w:rsid w:val="006F25B9"/>
    <w:rsid w:val="006F3081"/>
    <w:rsid w:val="006F3A7C"/>
    <w:rsid w:val="006F3B1E"/>
    <w:rsid w:val="006F44C9"/>
    <w:rsid w:val="006F4790"/>
    <w:rsid w:val="006F5BDA"/>
    <w:rsid w:val="006F60B6"/>
    <w:rsid w:val="006F6A0C"/>
    <w:rsid w:val="006F706A"/>
    <w:rsid w:val="006F7529"/>
    <w:rsid w:val="00700F4C"/>
    <w:rsid w:val="00701DA2"/>
    <w:rsid w:val="00702105"/>
    <w:rsid w:val="00704945"/>
    <w:rsid w:val="00704C5E"/>
    <w:rsid w:val="00705637"/>
    <w:rsid w:val="007073A5"/>
    <w:rsid w:val="00707AA2"/>
    <w:rsid w:val="00707FBC"/>
    <w:rsid w:val="00710ADB"/>
    <w:rsid w:val="007119F0"/>
    <w:rsid w:val="00713FA1"/>
    <w:rsid w:val="0071402A"/>
    <w:rsid w:val="0071436C"/>
    <w:rsid w:val="007148B3"/>
    <w:rsid w:val="007153CF"/>
    <w:rsid w:val="00717B07"/>
    <w:rsid w:val="00717DE7"/>
    <w:rsid w:val="00717EB3"/>
    <w:rsid w:val="00720297"/>
    <w:rsid w:val="007205E7"/>
    <w:rsid w:val="00722B0D"/>
    <w:rsid w:val="00722F49"/>
    <w:rsid w:val="00725A29"/>
    <w:rsid w:val="00727459"/>
    <w:rsid w:val="007307F4"/>
    <w:rsid w:val="00731565"/>
    <w:rsid w:val="00733ABB"/>
    <w:rsid w:val="00733C2B"/>
    <w:rsid w:val="007354DF"/>
    <w:rsid w:val="00735E11"/>
    <w:rsid w:val="0073641D"/>
    <w:rsid w:val="00736431"/>
    <w:rsid w:val="00736634"/>
    <w:rsid w:val="00740650"/>
    <w:rsid w:val="007414A4"/>
    <w:rsid w:val="00741B8D"/>
    <w:rsid w:val="00742CD2"/>
    <w:rsid w:val="00743A6D"/>
    <w:rsid w:val="00743E1E"/>
    <w:rsid w:val="00743E4E"/>
    <w:rsid w:val="00744522"/>
    <w:rsid w:val="00747161"/>
    <w:rsid w:val="007477A1"/>
    <w:rsid w:val="00751756"/>
    <w:rsid w:val="00752730"/>
    <w:rsid w:val="00753E92"/>
    <w:rsid w:val="00754E9E"/>
    <w:rsid w:val="0075547A"/>
    <w:rsid w:val="00755CEE"/>
    <w:rsid w:val="0075605C"/>
    <w:rsid w:val="00756859"/>
    <w:rsid w:val="00756F64"/>
    <w:rsid w:val="00757F6D"/>
    <w:rsid w:val="00760B47"/>
    <w:rsid w:val="00760DCA"/>
    <w:rsid w:val="00761094"/>
    <w:rsid w:val="00761CB8"/>
    <w:rsid w:val="00762E15"/>
    <w:rsid w:val="007636F8"/>
    <w:rsid w:val="00763766"/>
    <w:rsid w:val="00763C6A"/>
    <w:rsid w:val="0076503A"/>
    <w:rsid w:val="00765E52"/>
    <w:rsid w:val="007663DB"/>
    <w:rsid w:val="007676D8"/>
    <w:rsid w:val="007712E0"/>
    <w:rsid w:val="00771931"/>
    <w:rsid w:val="007727ED"/>
    <w:rsid w:val="00772831"/>
    <w:rsid w:val="00772977"/>
    <w:rsid w:val="0077424E"/>
    <w:rsid w:val="0077505C"/>
    <w:rsid w:val="00776110"/>
    <w:rsid w:val="00780360"/>
    <w:rsid w:val="007814BA"/>
    <w:rsid w:val="00781516"/>
    <w:rsid w:val="007821B6"/>
    <w:rsid w:val="0078229B"/>
    <w:rsid w:val="0078300C"/>
    <w:rsid w:val="00785C6A"/>
    <w:rsid w:val="007871E2"/>
    <w:rsid w:val="007904FF"/>
    <w:rsid w:val="00790FB0"/>
    <w:rsid w:val="00792643"/>
    <w:rsid w:val="00794AED"/>
    <w:rsid w:val="0079654B"/>
    <w:rsid w:val="0079BF6E"/>
    <w:rsid w:val="007A0406"/>
    <w:rsid w:val="007A06EF"/>
    <w:rsid w:val="007A0C15"/>
    <w:rsid w:val="007A250F"/>
    <w:rsid w:val="007A5A97"/>
    <w:rsid w:val="007A65AC"/>
    <w:rsid w:val="007A688E"/>
    <w:rsid w:val="007B0647"/>
    <w:rsid w:val="007B1681"/>
    <w:rsid w:val="007B1AA1"/>
    <w:rsid w:val="007B33D2"/>
    <w:rsid w:val="007B4824"/>
    <w:rsid w:val="007B4B44"/>
    <w:rsid w:val="007B5593"/>
    <w:rsid w:val="007C23A2"/>
    <w:rsid w:val="007C3DF8"/>
    <w:rsid w:val="007C52BE"/>
    <w:rsid w:val="007C54E1"/>
    <w:rsid w:val="007C572F"/>
    <w:rsid w:val="007C5CCF"/>
    <w:rsid w:val="007C5FDD"/>
    <w:rsid w:val="007C620C"/>
    <w:rsid w:val="007D2D2E"/>
    <w:rsid w:val="007D3530"/>
    <w:rsid w:val="007D3B36"/>
    <w:rsid w:val="007D41A2"/>
    <w:rsid w:val="007D72C9"/>
    <w:rsid w:val="007E2000"/>
    <w:rsid w:val="007E39B8"/>
    <w:rsid w:val="007E4429"/>
    <w:rsid w:val="007E7730"/>
    <w:rsid w:val="007E7A8D"/>
    <w:rsid w:val="007F1BE8"/>
    <w:rsid w:val="007F236B"/>
    <w:rsid w:val="007F25B3"/>
    <w:rsid w:val="007F2A3F"/>
    <w:rsid w:val="007F3519"/>
    <w:rsid w:val="007F3872"/>
    <w:rsid w:val="007F4D29"/>
    <w:rsid w:val="007F57D0"/>
    <w:rsid w:val="007F7FBE"/>
    <w:rsid w:val="0080240F"/>
    <w:rsid w:val="008030BF"/>
    <w:rsid w:val="008035D0"/>
    <w:rsid w:val="00803F41"/>
    <w:rsid w:val="00804D1F"/>
    <w:rsid w:val="008054D1"/>
    <w:rsid w:val="008068E8"/>
    <w:rsid w:val="008070BC"/>
    <w:rsid w:val="008071A3"/>
    <w:rsid w:val="00807950"/>
    <w:rsid w:val="00807B0A"/>
    <w:rsid w:val="00812531"/>
    <w:rsid w:val="00812CDF"/>
    <w:rsid w:val="00812FEC"/>
    <w:rsid w:val="00813C46"/>
    <w:rsid w:val="00814078"/>
    <w:rsid w:val="008157D5"/>
    <w:rsid w:val="0081608E"/>
    <w:rsid w:val="0081661F"/>
    <w:rsid w:val="008170EC"/>
    <w:rsid w:val="00820DA8"/>
    <w:rsid w:val="008217B2"/>
    <w:rsid w:val="0082264F"/>
    <w:rsid w:val="00822E87"/>
    <w:rsid w:val="00823E0E"/>
    <w:rsid w:val="008243CF"/>
    <w:rsid w:val="008257B2"/>
    <w:rsid w:val="0082646A"/>
    <w:rsid w:val="00826733"/>
    <w:rsid w:val="00826A1F"/>
    <w:rsid w:val="00826F62"/>
    <w:rsid w:val="00827905"/>
    <w:rsid w:val="00827EB0"/>
    <w:rsid w:val="0083183E"/>
    <w:rsid w:val="00831D42"/>
    <w:rsid w:val="008326E3"/>
    <w:rsid w:val="00832AF5"/>
    <w:rsid w:val="00833039"/>
    <w:rsid w:val="00836A02"/>
    <w:rsid w:val="00836C3C"/>
    <w:rsid w:val="00837C28"/>
    <w:rsid w:val="00837EDD"/>
    <w:rsid w:val="00840A7C"/>
    <w:rsid w:val="00841235"/>
    <w:rsid w:val="008428E2"/>
    <w:rsid w:val="00842E14"/>
    <w:rsid w:val="00845237"/>
    <w:rsid w:val="00849601"/>
    <w:rsid w:val="00851FED"/>
    <w:rsid w:val="00852E65"/>
    <w:rsid w:val="00855A43"/>
    <w:rsid w:val="0085664E"/>
    <w:rsid w:val="00856878"/>
    <w:rsid w:val="0085707A"/>
    <w:rsid w:val="00860654"/>
    <w:rsid w:val="00860EDE"/>
    <w:rsid w:val="00861CB3"/>
    <w:rsid w:val="00862187"/>
    <w:rsid w:val="008666DF"/>
    <w:rsid w:val="0086746E"/>
    <w:rsid w:val="00870AD4"/>
    <w:rsid w:val="00873545"/>
    <w:rsid w:val="008750DC"/>
    <w:rsid w:val="008754ED"/>
    <w:rsid w:val="00875BC4"/>
    <w:rsid w:val="0087678C"/>
    <w:rsid w:val="008809E0"/>
    <w:rsid w:val="00883C1D"/>
    <w:rsid w:val="00884E13"/>
    <w:rsid w:val="008879EB"/>
    <w:rsid w:val="00887ECC"/>
    <w:rsid w:val="00894D21"/>
    <w:rsid w:val="00896E59"/>
    <w:rsid w:val="008A33C3"/>
    <w:rsid w:val="008A3684"/>
    <w:rsid w:val="008A3854"/>
    <w:rsid w:val="008A4225"/>
    <w:rsid w:val="008A4E66"/>
    <w:rsid w:val="008A4F8C"/>
    <w:rsid w:val="008A5694"/>
    <w:rsid w:val="008A6AC6"/>
    <w:rsid w:val="008A6AFC"/>
    <w:rsid w:val="008B0732"/>
    <w:rsid w:val="008B18AC"/>
    <w:rsid w:val="008B33C8"/>
    <w:rsid w:val="008B3EE7"/>
    <w:rsid w:val="008B45EC"/>
    <w:rsid w:val="008B4692"/>
    <w:rsid w:val="008B4B0C"/>
    <w:rsid w:val="008B5A6C"/>
    <w:rsid w:val="008B5F4F"/>
    <w:rsid w:val="008B6120"/>
    <w:rsid w:val="008B6F23"/>
    <w:rsid w:val="008B788D"/>
    <w:rsid w:val="008C00E6"/>
    <w:rsid w:val="008C461F"/>
    <w:rsid w:val="008C55D6"/>
    <w:rsid w:val="008C5E2C"/>
    <w:rsid w:val="008D0E68"/>
    <w:rsid w:val="008D37F3"/>
    <w:rsid w:val="008D3C89"/>
    <w:rsid w:val="008D4BDE"/>
    <w:rsid w:val="008D5C22"/>
    <w:rsid w:val="008D5CB8"/>
    <w:rsid w:val="008D76D4"/>
    <w:rsid w:val="008E1EDB"/>
    <w:rsid w:val="008E51CD"/>
    <w:rsid w:val="008E5CFE"/>
    <w:rsid w:val="008E67C3"/>
    <w:rsid w:val="008E68D1"/>
    <w:rsid w:val="008E6AF3"/>
    <w:rsid w:val="008F1D64"/>
    <w:rsid w:val="008F2A2A"/>
    <w:rsid w:val="008F3FAA"/>
    <w:rsid w:val="008F53E9"/>
    <w:rsid w:val="009004E0"/>
    <w:rsid w:val="00900EEE"/>
    <w:rsid w:val="00901788"/>
    <w:rsid w:val="00902569"/>
    <w:rsid w:val="00903BCC"/>
    <w:rsid w:val="009040AC"/>
    <w:rsid w:val="0090432D"/>
    <w:rsid w:val="009044A3"/>
    <w:rsid w:val="00905BB6"/>
    <w:rsid w:val="00905BEC"/>
    <w:rsid w:val="0090677C"/>
    <w:rsid w:val="00907153"/>
    <w:rsid w:val="00910723"/>
    <w:rsid w:val="00911D5A"/>
    <w:rsid w:val="0091405E"/>
    <w:rsid w:val="00915419"/>
    <w:rsid w:val="00915A62"/>
    <w:rsid w:val="00922260"/>
    <w:rsid w:val="009244E2"/>
    <w:rsid w:val="009262F3"/>
    <w:rsid w:val="00926985"/>
    <w:rsid w:val="00932B45"/>
    <w:rsid w:val="0093334B"/>
    <w:rsid w:val="009340F5"/>
    <w:rsid w:val="00934288"/>
    <w:rsid w:val="00934AF3"/>
    <w:rsid w:val="00936235"/>
    <w:rsid w:val="00936798"/>
    <w:rsid w:val="00940FCC"/>
    <w:rsid w:val="00941925"/>
    <w:rsid w:val="009429C3"/>
    <w:rsid w:val="00942B30"/>
    <w:rsid w:val="009441CC"/>
    <w:rsid w:val="0094436D"/>
    <w:rsid w:val="00944376"/>
    <w:rsid w:val="009456F0"/>
    <w:rsid w:val="009500AE"/>
    <w:rsid w:val="00950B67"/>
    <w:rsid w:val="0095389A"/>
    <w:rsid w:val="009548CB"/>
    <w:rsid w:val="00955404"/>
    <w:rsid w:val="00960CB1"/>
    <w:rsid w:val="009613E0"/>
    <w:rsid w:val="0096258C"/>
    <w:rsid w:val="0096267B"/>
    <w:rsid w:val="0096307B"/>
    <w:rsid w:val="009652C2"/>
    <w:rsid w:val="00965AA5"/>
    <w:rsid w:val="0096727B"/>
    <w:rsid w:val="009674BF"/>
    <w:rsid w:val="00970D30"/>
    <w:rsid w:val="0097183E"/>
    <w:rsid w:val="00971875"/>
    <w:rsid w:val="00971DF2"/>
    <w:rsid w:val="00972048"/>
    <w:rsid w:val="00972772"/>
    <w:rsid w:val="00974A3E"/>
    <w:rsid w:val="00976586"/>
    <w:rsid w:val="009803EF"/>
    <w:rsid w:val="00981DCD"/>
    <w:rsid w:val="009824C6"/>
    <w:rsid w:val="009833A9"/>
    <w:rsid w:val="00983FBF"/>
    <w:rsid w:val="00984AF5"/>
    <w:rsid w:val="009855CE"/>
    <w:rsid w:val="009865FF"/>
    <w:rsid w:val="0098679B"/>
    <w:rsid w:val="0099026D"/>
    <w:rsid w:val="00991B1F"/>
    <w:rsid w:val="009921BF"/>
    <w:rsid w:val="0099325A"/>
    <w:rsid w:val="009938A8"/>
    <w:rsid w:val="009939B1"/>
    <w:rsid w:val="00994FD7"/>
    <w:rsid w:val="009A091B"/>
    <w:rsid w:val="009A0C82"/>
    <w:rsid w:val="009A3D72"/>
    <w:rsid w:val="009A4217"/>
    <w:rsid w:val="009A72DD"/>
    <w:rsid w:val="009B17EF"/>
    <w:rsid w:val="009B2539"/>
    <w:rsid w:val="009B2844"/>
    <w:rsid w:val="009B2F25"/>
    <w:rsid w:val="009B378F"/>
    <w:rsid w:val="009B3C1B"/>
    <w:rsid w:val="009B3EDE"/>
    <w:rsid w:val="009B5733"/>
    <w:rsid w:val="009B7624"/>
    <w:rsid w:val="009C0021"/>
    <w:rsid w:val="009C2294"/>
    <w:rsid w:val="009C309B"/>
    <w:rsid w:val="009C46C0"/>
    <w:rsid w:val="009C4F76"/>
    <w:rsid w:val="009C5D33"/>
    <w:rsid w:val="009C6740"/>
    <w:rsid w:val="009C67D1"/>
    <w:rsid w:val="009C6D58"/>
    <w:rsid w:val="009C705C"/>
    <w:rsid w:val="009C729B"/>
    <w:rsid w:val="009D201F"/>
    <w:rsid w:val="009D31B8"/>
    <w:rsid w:val="009D3741"/>
    <w:rsid w:val="009D4E85"/>
    <w:rsid w:val="009D534A"/>
    <w:rsid w:val="009D6934"/>
    <w:rsid w:val="009E6211"/>
    <w:rsid w:val="009E72AF"/>
    <w:rsid w:val="009F0FC7"/>
    <w:rsid w:val="009F184D"/>
    <w:rsid w:val="009F2A47"/>
    <w:rsid w:val="009F3494"/>
    <w:rsid w:val="009F3647"/>
    <w:rsid w:val="009F69CD"/>
    <w:rsid w:val="009F727C"/>
    <w:rsid w:val="009FE27D"/>
    <w:rsid w:val="00A0201F"/>
    <w:rsid w:val="00A02D27"/>
    <w:rsid w:val="00A044E7"/>
    <w:rsid w:val="00A04527"/>
    <w:rsid w:val="00A06104"/>
    <w:rsid w:val="00A07210"/>
    <w:rsid w:val="00A07EE7"/>
    <w:rsid w:val="00A11A78"/>
    <w:rsid w:val="00A12E83"/>
    <w:rsid w:val="00A13132"/>
    <w:rsid w:val="00A14A58"/>
    <w:rsid w:val="00A15236"/>
    <w:rsid w:val="00A1589E"/>
    <w:rsid w:val="00A1597D"/>
    <w:rsid w:val="00A15D31"/>
    <w:rsid w:val="00A17048"/>
    <w:rsid w:val="00A17393"/>
    <w:rsid w:val="00A1744E"/>
    <w:rsid w:val="00A17670"/>
    <w:rsid w:val="00A1790F"/>
    <w:rsid w:val="00A21091"/>
    <w:rsid w:val="00A23C55"/>
    <w:rsid w:val="00A2644E"/>
    <w:rsid w:val="00A30745"/>
    <w:rsid w:val="00A308F8"/>
    <w:rsid w:val="00A30EFF"/>
    <w:rsid w:val="00A3178E"/>
    <w:rsid w:val="00A31969"/>
    <w:rsid w:val="00A324CF"/>
    <w:rsid w:val="00A332D1"/>
    <w:rsid w:val="00A33F4C"/>
    <w:rsid w:val="00A346CE"/>
    <w:rsid w:val="00A36D3D"/>
    <w:rsid w:val="00A41B95"/>
    <w:rsid w:val="00A42C2E"/>
    <w:rsid w:val="00A455D6"/>
    <w:rsid w:val="00A53232"/>
    <w:rsid w:val="00A5366B"/>
    <w:rsid w:val="00A5386A"/>
    <w:rsid w:val="00A55E86"/>
    <w:rsid w:val="00A564A1"/>
    <w:rsid w:val="00A570A3"/>
    <w:rsid w:val="00A57131"/>
    <w:rsid w:val="00A60C1C"/>
    <w:rsid w:val="00A61B17"/>
    <w:rsid w:val="00A61D43"/>
    <w:rsid w:val="00A6526F"/>
    <w:rsid w:val="00A7067A"/>
    <w:rsid w:val="00A71067"/>
    <w:rsid w:val="00A710FD"/>
    <w:rsid w:val="00A717ED"/>
    <w:rsid w:val="00A73102"/>
    <w:rsid w:val="00A749DD"/>
    <w:rsid w:val="00A75AC8"/>
    <w:rsid w:val="00A76031"/>
    <w:rsid w:val="00A8030A"/>
    <w:rsid w:val="00A80CE8"/>
    <w:rsid w:val="00A80DC4"/>
    <w:rsid w:val="00A87570"/>
    <w:rsid w:val="00A90DF3"/>
    <w:rsid w:val="00A920FD"/>
    <w:rsid w:val="00A92672"/>
    <w:rsid w:val="00A92972"/>
    <w:rsid w:val="00A93138"/>
    <w:rsid w:val="00A94033"/>
    <w:rsid w:val="00A94DC2"/>
    <w:rsid w:val="00A954D7"/>
    <w:rsid w:val="00A9552C"/>
    <w:rsid w:val="00A97B09"/>
    <w:rsid w:val="00AA07D4"/>
    <w:rsid w:val="00AA105B"/>
    <w:rsid w:val="00AA2120"/>
    <w:rsid w:val="00AA27F6"/>
    <w:rsid w:val="00AA30F1"/>
    <w:rsid w:val="00AA46C6"/>
    <w:rsid w:val="00AA4888"/>
    <w:rsid w:val="00AA4DD2"/>
    <w:rsid w:val="00AA5915"/>
    <w:rsid w:val="00AA5B8C"/>
    <w:rsid w:val="00AA6706"/>
    <w:rsid w:val="00AA73EF"/>
    <w:rsid w:val="00AA766F"/>
    <w:rsid w:val="00AA76AD"/>
    <w:rsid w:val="00AB0A82"/>
    <w:rsid w:val="00AB0BA3"/>
    <w:rsid w:val="00AB2222"/>
    <w:rsid w:val="00AB381E"/>
    <w:rsid w:val="00AB3873"/>
    <w:rsid w:val="00AB566D"/>
    <w:rsid w:val="00AB5C15"/>
    <w:rsid w:val="00AB744E"/>
    <w:rsid w:val="00AB74C1"/>
    <w:rsid w:val="00AC0564"/>
    <w:rsid w:val="00AC0C0B"/>
    <w:rsid w:val="00AC1FE4"/>
    <w:rsid w:val="00AC2E00"/>
    <w:rsid w:val="00AC502E"/>
    <w:rsid w:val="00AC5414"/>
    <w:rsid w:val="00AC6505"/>
    <w:rsid w:val="00AC6B6D"/>
    <w:rsid w:val="00AC70CE"/>
    <w:rsid w:val="00AD1A5A"/>
    <w:rsid w:val="00AD4A86"/>
    <w:rsid w:val="00AD5E56"/>
    <w:rsid w:val="00AD6143"/>
    <w:rsid w:val="00AD6411"/>
    <w:rsid w:val="00AE1057"/>
    <w:rsid w:val="00AE43E6"/>
    <w:rsid w:val="00AE51D9"/>
    <w:rsid w:val="00AE53FB"/>
    <w:rsid w:val="00AE5CEC"/>
    <w:rsid w:val="00AE5E5B"/>
    <w:rsid w:val="00AE73BC"/>
    <w:rsid w:val="00AE7E2E"/>
    <w:rsid w:val="00AF01A2"/>
    <w:rsid w:val="00AF04D8"/>
    <w:rsid w:val="00AF3354"/>
    <w:rsid w:val="00AF382D"/>
    <w:rsid w:val="00AF4146"/>
    <w:rsid w:val="00AF4CAA"/>
    <w:rsid w:val="00AF4F08"/>
    <w:rsid w:val="00AF5D2C"/>
    <w:rsid w:val="00AF6B52"/>
    <w:rsid w:val="00AF718C"/>
    <w:rsid w:val="00B00A17"/>
    <w:rsid w:val="00B021EE"/>
    <w:rsid w:val="00B03A24"/>
    <w:rsid w:val="00B1017E"/>
    <w:rsid w:val="00B10836"/>
    <w:rsid w:val="00B112B5"/>
    <w:rsid w:val="00B113CB"/>
    <w:rsid w:val="00B12778"/>
    <w:rsid w:val="00B137F7"/>
    <w:rsid w:val="00B143E6"/>
    <w:rsid w:val="00B15665"/>
    <w:rsid w:val="00B16F02"/>
    <w:rsid w:val="00B173C9"/>
    <w:rsid w:val="00B21176"/>
    <w:rsid w:val="00B21FA9"/>
    <w:rsid w:val="00B2301F"/>
    <w:rsid w:val="00B24FFA"/>
    <w:rsid w:val="00B268E6"/>
    <w:rsid w:val="00B272BC"/>
    <w:rsid w:val="00B33981"/>
    <w:rsid w:val="00B37371"/>
    <w:rsid w:val="00B37AA1"/>
    <w:rsid w:val="00B406AE"/>
    <w:rsid w:val="00B44817"/>
    <w:rsid w:val="00B45260"/>
    <w:rsid w:val="00B45FB1"/>
    <w:rsid w:val="00B460C5"/>
    <w:rsid w:val="00B46924"/>
    <w:rsid w:val="00B47FD3"/>
    <w:rsid w:val="00B5411A"/>
    <w:rsid w:val="00B54243"/>
    <w:rsid w:val="00B55129"/>
    <w:rsid w:val="00B55E42"/>
    <w:rsid w:val="00B55F0B"/>
    <w:rsid w:val="00B5743D"/>
    <w:rsid w:val="00B60CC3"/>
    <w:rsid w:val="00B62622"/>
    <w:rsid w:val="00B6349E"/>
    <w:rsid w:val="00B6355D"/>
    <w:rsid w:val="00B63ED4"/>
    <w:rsid w:val="00B64BE2"/>
    <w:rsid w:val="00B65692"/>
    <w:rsid w:val="00B66A63"/>
    <w:rsid w:val="00B6E5C0"/>
    <w:rsid w:val="00B70666"/>
    <w:rsid w:val="00B7075F"/>
    <w:rsid w:val="00B70FF9"/>
    <w:rsid w:val="00B72BB2"/>
    <w:rsid w:val="00B73400"/>
    <w:rsid w:val="00B74B7A"/>
    <w:rsid w:val="00B76573"/>
    <w:rsid w:val="00B80881"/>
    <w:rsid w:val="00B81B78"/>
    <w:rsid w:val="00B826E7"/>
    <w:rsid w:val="00B82B62"/>
    <w:rsid w:val="00B830BC"/>
    <w:rsid w:val="00B837D8"/>
    <w:rsid w:val="00B83899"/>
    <w:rsid w:val="00B84089"/>
    <w:rsid w:val="00B86742"/>
    <w:rsid w:val="00B868F3"/>
    <w:rsid w:val="00B8707D"/>
    <w:rsid w:val="00B878CE"/>
    <w:rsid w:val="00B87AE5"/>
    <w:rsid w:val="00B87CA0"/>
    <w:rsid w:val="00B90474"/>
    <w:rsid w:val="00B90830"/>
    <w:rsid w:val="00B92099"/>
    <w:rsid w:val="00B92AB1"/>
    <w:rsid w:val="00B92AF7"/>
    <w:rsid w:val="00B93BAC"/>
    <w:rsid w:val="00B9632C"/>
    <w:rsid w:val="00B973CC"/>
    <w:rsid w:val="00B97F6D"/>
    <w:rsid w:val="00BA17CF"/>
    <w:rsid w:val="00BA24FE"/>
    <w:rsid w:val="00BA29F4"/>
    <w:rsid w:val="00BA4AAA"/>
    <w:rsid w:val="00BA5C29"/>
    <w:rsid w:val="00BA6C62"/>
    <w:rsid w:val="00BB0811"/>
    <w:rsid w:val="00BB0CB6"/>
    <w:rsid w:val="00BB1A54"/>
    <w:rsid w:val="00BB1D5D"/>
    <w:rsid w:val="00BB249D"/>
    <w:rsid w:val="00BB3278"/>
    <w:rsid w:val="00BB3882"/>
    <w:rsid w:val="00BB39FF"/>
    <w:rsid w:val="00BB410F"/>
    <w:rsid w:val="00BB42F6"/>
    <w:rsid w:val="00BB6C93"/>
    <w:rsid w:val="00BB70C6"/>
    <w:rsid w:val="00BB7899"/>
    <w:rsid w:val="00BC0915"/>
    <w:rsid w:val="00BC210F"/>
    <w:rsid w:val="00BC3827"/>
    <w:rsid w:val="00BC38C1"/>
    <w:rsid w:val="00BC3BF8"/>
    <w:rsid w:val="00BC3F14"/>
    <w:rsid w:val="00BC43B2"/>
    <w:rsid w:val="00BC5675"/>
    <w:rsid w:val="00BC56F6"/>
    <w:rsid w:val="00BC59CE"/>
    <w:rsid w:val="00BC5C62"/>
    <w:rsid w:val="00BC74A6"/>
    <w:rsid w:val="00BC755B"/>
    <w:rsid w:val="00BD0143"/>
    <w:rsid w:val="00BD0759"/>
    <w:rsid w:val="00BD1633"/>
    <w:rsid w:val="00BD2342"/>
    <w:rsid w:val="00BD2542"/>
    <w:rsid w:val="00BD3D25"/>
    <w:rsid w:val="00BD5D12"/>
    <w:rsid w:val="00BD5F4C"/>
    <w:rsid w:val="00BD63B0"/>
    <w:rsid w:val="00BD7174"/>
    <w:rsid w:val="00BE01B1"/>
    <w:rsid w:val="00BE4CC0"/>
    <w:rsid w:val="00BE56BA"/>
    <w:rsid w:val="00BE56D2"/>
    <w:rsid w:val="00BE5AC3"/>
    <w:rsid w:val="00BE7724"/>
    <w:rsid w:val="00BE78AE"/>
    <w:rsid w:val="00BF0A35"/>
    <w:rsid w:val="00BF0EDA"/>
    <w:rsid w:val="00BF144F"/>
    <w:rsid w:val="00BF1ECA"/>
    <w:rsid w:val="00BF218C"/>
    <w:rsid w:val="00BF2243"/>
    <w:rsid w:val="00BF3A88"/>
    <w:rsid w:val="00BF4383"/>
    <w:rsid w:val="00BF551E"/>
    <w:rsid w:val="00C01BB4"/>
    <w:rsid w:val="00C0573E"/>
    <w:rsid w:val="00C079E6"/>
    <w:rsid w:val="00C07BD4"/>
    <w:rsid w:val="00C10197"/>
    <w:rsid w:val="00C14971"/>
    <w:rsid w:val="00C15CEC"/>
    <w:rsid w:val="00C17008"/>
    <w:rsid w:val="00C17639"/>
    <w:rsid w:val="00C2060B"/>
    <w:rsid w:val="00C20BB0"/>
    <w:rsid w:val="00C229CB"/>
    <w:rsid w:val="00C259C4"/>
    <w:rsid w:val="00C25A36"/>
    <w:rsid w:val="00C2663A"/>
    <w:rsid w:val="00C27B1E"/>
    <w:rsid w:val="00C305D3"/>
    <w:rsid w:val="00C335B7"/>
    <w:rsid w:val="00C335CB"/>
    <w:rsid w:val="00C3396D"/>
    <w:rsid w:val="00C33AD4"/>
    <w:rsid w:val="00C34530"/>
    <w:rsid w:val="00C3580F"/>
    <w:rsid w:val="00C370D4"/>
    <w:rsid w:val="00C372DA"/>
    <w:rsid w:val="00C42187"/>
    <w:rsid w:val="00C42AFF"/>
    <w:rsid w:val="00C43675"/>
    <w:rsid w:val="00C438CD"/>
    <w:rsid w:val="00C43E41"/>
    <w:rsid w:val="00C45537"/>
    <w:rsid w:val="00C463D8"/>
    <w:rsid w:val="00C464EA"/>
    <w:rsid w:val="00C468FC"/>
    <w:rsid w:val="00C47829"/>
    <w:rsid w:val="00C50A4D"/>
    <w:rsid w:val="00C50D47"/>
    <w:rsid w:val="00C5202D"/>
    <w:rsid w:val="00C525CE"/>
    <w:rsid w:val="00C547E5"/>
    <w:rsid w:val="00C54C81"/>
    <w:rsid w:val="00C56DF1"/>
    <w:rsid w:val="00C57435"/>
    <w:rsid w:val="00C603FA"/>
    <w:rsid w:val="00C6084A"/>
    <w:rsid w:val="00C623D0"/>
    <w:rsid w:val="00C627BC"/>
    <w:rsid w:val="00C627EB"/>
    <w:rsid w:val="00C64795"/>
    <w:rsid w:val="00C662C6"/>
    <w:rsid w:val="00C66C25"/>
    <w:rsid w:val="00C67199"/>
    <w:rsid w:val="00C672FD"/>
    <w:rsid w:val="00C700BD"/>
    <w:rsid w:val="00C70455"/>
    <w:rsid w:val="00C71169"/>
    <w:rsid w:val="00C71809"/>
    <w:rsid w:val="00C71AEE"/>
    <w:rsid w:val="00C72D09"/>
    <w:rsid w:val="00C74623"/>
    <w:rsid w:val="00C76635"/>
    <w:rsid w:val="00C82338"/>
    <w:rsid w:val="00C82394"/>
    <w:rsid w:val="00C82D5F"/>
    <w:rsid w:val="00C8437B"/>
    <w:rsid w:val="00C85392"/>
    <w:rsid w:val="00C85DAD"/>
    <w:rsid w:val="00C8683F"/>
    <w:rsid w:val="00C86D5A"/>
    <w:rsid w:val="00C87825"/>
    <w:rsid w:val="00C92594"/>
    <w:rsid w:val="00C92A5A"/>
    <w:rsid w:val="00C93CD9"/>
    <w:rsid w:val="00C93F4F"/>
    <w:rsid w:val="00C94D66"/>
    <w:rsid w:val="00C959DB"/>
    <w:rsid w:val="00CA010A"/>
    <w:rsid w:val="00CA0B2A"/>
    <w:rsid w:val="00CA1283"/>
    <w:rsid w:val="00CA411E"/>
    <w:rsid w:val="00CA4A97"/>
    <w:rsid w:val="00CA7641"/>
    <w:rsid w:val="00CB01D1"/>
    <w:rsid w:val="00CB3574"/>
    <w:rsid w:val="00CB3CD7"/>
    <w:rsid w:val="00CB4879"/>
    <w:rsid w:val="00CB4B46"/>
    <w:rsid w:val="00CB4F4E"/>
    <w:rsid w:val="00CB589C"/>
    <w:rsid w:val="00CB73AC"/>
    <w:rsid w:val="00CB7B6E"/>
    <w:rsid w:val="00CB7C5F"/>
    <w:rsid w:val="00CC001E"/>
    <w:rsid w:val="00CC0BA6"/>
    <w:rsid w:val="00CC26C1"/>
    <w:rsid w:val="00CC4C89"/>
    <w:rsid w:val="00CC6310"/>
    <w:rsid w:val="00CC6FF4"/>
    <w:rsid w:val="00CC72C0"/>
    <w:rsid w:val="00CC77CE"/>
    <w:rsid w:val="00CD0FF1"/>
    <w:rsid w:val="00CD1A76"/>
    <w:rsid w:val="00CD210D"/>
    <w:rsid w:val="00CD2930"/>
    <w:rsid w:val="00CD3E2F"/>
    <w:rsid w:val="00CD40DC"/>
    <w:rsid w:val="00CD44D5"/>
    <w:rsid w:val="00CD734B"/>
    <w:rsid w:val="00CD77A2"/>
    <w:rsid w:val="00CE0F41"/>
    <w:rsid w:val="00CE39B2"/>
    <w:rsid w:val="00CE4E9E"/>
    <w:rsid w:val="00CE681D"/>
    <w:rsid w:val="00CE71E5"/>
    <w:rsid w:val="00CF043F"/>
    <w:rsid w:val="00CF0AC6"/>
    <w:rsid w:val="00CF21C1"/>
    <w:rsid w:val="00CF25BA"/>
    <w:rsid w:val="00CF419C"/>
    <w:rsid w:val="00CF5567"/>
    <w:rsid w:val="00CF60CF"/>
    <w:rsid w:val="00CF62D0"/>
    <w:rsid w:val="00CF78D4"/>
    <w:rsid w:val="00D020B8"/>
    <w:rsid w:val="00D02AEE"/>
    <w:rsid w:val="00D02ED6"/>
    <w:rsid w:val="00D03EBB"/>
    <w:rsid w:val="00D0411C"/>
    <w:rsid w:val="00D0684D"/>
    <w:rsid w:val="00D07397"/>
    <w:rsid w:val="00D10181"/>
    <w:rsid w:val="00D12C8A"/>
    <w:rsid w:val="00D141BC"/>
    <w:rsid w:val="00D14C60"/>
    <w:rsid w:val="00D14F6A"/>
    <w:rsid w:val="00D17339"/>
    <w:rsid w:val="00D17577"/>
    <w:rsid w:val="00D206E2"/>
    <w:rsid w:val="00D2083A"/>
    <w:rsid w:val="00D22F32"/>
    <w:rsid w:val="00D24CCF"/>
    <w:rsid w:val="00D24DC0"/>
    <w:rsid w:val="00D27D4B"/>
    <w:rsid w:val="00D3074D"/>
    <w:rsid w:val="00D316BD"/>
    <w:rsid w:val="00D31C16"/>
    <w:rsid w:val="00D3399C"/>
    <w:rsid w:val="00D34056"/>
    <w:rsid w:val="00D34AB8"/>
    <w:rsid w:val="00D36802"/>
    <w:rsid w:val="00D4038E"/>
    <w:rsid w:val="00D42B91"/>
    <w:rsid w:val="00D43B36"/>
    <w:rsid w:val="00D44326"/>
    <w:rsid w:val="00D46B32"/>
    <w:rsid w:val="00D474E5"/>
    <w:rsid w:val="00D501F4"/>
    <w:rsid w:val="00D50652"/>
    <w:rsid w:val="00D51011"/>
    <w:rsid w:val="00D51A5A"/>
    <w:rsid w:val="00D5270F"/>
    <w:rsid w:val="00D5285A"/>
    <w:rsid w:val="00D5338E"/>
    <w:rsid w:val="00D53C23"/>
    <w:rsid w:val="00D53F3B"/>
    <w:rsid w:val="00D554FE"/>
    <w:rsid w:val="00D55623"/>
    <w:rsid w:val="00D56158"/>
    <w:rsid w:val="00D56B3E"/>
    <w:rsid w:val="00D56BD9"/>
    <w:rsid w:val="00D57F4F"/>
    <w:rsid w:val="00D6038D"/>
    <w:rsid w:val="00D629ED"/>
    <w:rsid w:val="00D62A18"/>
    <w:rsid w:val="00D63BE1"/>
    <w:rsid w:val="00D67DEA"/>
    <w:rsid w:val="00D71CEC"/>
    <w:rsid w:val="00D71FCC"/>
    <w:rsid w:val="00D7334F"/>
    <w:rsid w:val="00D74187"/>
    <w:rsid w:val="00D75973"/>
    <w:rsid w:val="00D801DB"/>
    <w:rsid w:val="00D81F06"/>
    <w:rsid w:val="00D82145"/>
    <w:rsid w:val="00D8542D"/>
    <w:rsid w:val="00D85FFB"/>
    <w:rsid w:val="00D87609"/>
    <w:rsid w:val="00D906F2"/>
    <w:rsid w:val="00D91990"/>
    <w:rsid w:val="00D927B5"/>
    <w:rsid w:val="00D92965"/>
    <w:rsid w:val="00D93973"/>
    <w:rsid w:val="00D95AB8"/>
    <w:rsid w:val="00D95E00"/>
    <w:rsid w:val="00D9627C"/>
    <w:rsid w:val="00D962E6"/>
    <w:rsid w:val="00DA04B7"/>
    <w:rsid w:val="00DA0E48"/>
    <w:rsid w:val="00DA167E"/>
    <w:rsid w:val="00DA1BE7"/>
    <w:rsid w:val="00DA5F79"/>
    <w:rsid w:val="00DA6E14"/>
    <w:rsid w:val="00DB121E"/>
    <w:rsid w:val="00DB2786"/>
    <w:rsid w:val="00DB35DF"/>
    <w:rsid w:val="00DB5796"/>
    <w:rsid w:val="00DB64F1"/>
    <w:rsid w:val="00DB76EF"/>
    <w:rsid w:val="00DC0577"/>
    <w:rsid w:val="00DC059E"/>
    <w:rsid w:val="00DC09A4"/>
    <w:rsid w:val="00DC0FFA"/>
    <w:rsid w:val="00DC24B4"/>
    <w:rsid w:val="00DC2874"/>
    <w:rsid w:val="00DC3A6B"/>
    <w:rsid w:val="00DC4D62"/>
    <w:rsid w:val="00DC4E03"/>
    <w:rsid w:val="00DC4E6E"/>
    <w:rsid w:val="00DC4FB8"/>
    <w:rsid w:val="00DC5447"/>
    <w:rsid w:val="00DC5BF0"/>
    <w:rsid w:val="00DD02B3"/>
    <w:rsid w:val="00DD1C10"/>
    <w:rsid w:val="00DD2847"/>
    <w:rsid w:val="00DD3660"/>
    <w:rsid w:val="00DD3A2A"/>
    <w:rsid w:val="00DD5107"/>
    <w:rsid w:val="00DD5BFD"/>
    <w:rsid w:val="00DD702D"/>
    <w:rsid w:val="00DE1FF4"/>
    <w:rsid w:val="00DE27B7"/>
    <w:rsid w:val="00DE2EE8"/>
    <w:rsid w:val="00DE30F1"/>
    <w:rsid w:val="00DE49DF"/>
    <w:rsid w:val="00DE638F"/>
    <w:rsid w:val="00DE72C5"/>
    <w:rsid w:val="00DF075E"/>
    <w:rsid w:val="00DF0D1A"/>
    <w:rsid w:val="00DF1510"/>
    <w:rsid w:val="00DF1D9E"/>
    <w:rsid w:val="00DF31F4"/>
    <w:rsid w:val="00DF39AC"/>
    <w:rsid w:val="00DF4C2A"/>
    <w:rsid w:val="00DF4DA5"/>
    <w:rsid w:val="00DF5D82"/>
    <w:rsid w:val="00DF5E74"/>
    <w:rsid w:val="00DF6BE2"/>
    <w:rsid w:val="00DF7019"/>
    <w:rsid w:val="00E009B0"/>
    <w:rsid w:val="00E02CD4"/>
    <w:rsid w:val="00E038A7"/>
    <w:rsid w:val="00E03AA7"/>
    <w:rsid w:val="00E047CA"/>
    <w:rsid w:val="00E05A92"/>
    <w:rsid w:val="00E10849"/>
    <w:rsid w:val="00E124A7"/>
    <w:rsid w:val="00E125BA"/>
    <w:rsid w:val="00E14374"/>
    <w:rsid w:val="00E1444A"/>
    <w:rsid w:val="00E207D0"/>
    <w:rsid w:val="00E20939"/>
    <w:rsid w:val="00E22D5B"/>
    <w:rsid w:val="00E240B2"/>
    <w:rsid w:val="00E244C4"/>
    <w:rsid w:val="00E262FE"/>
    <w:rsid w:val="00E265FB"/>
    <w:rsid w:val="00E26BA1"/>
    <w:rsid w:val="00E26CA4"/>
    <w:rsid w:val="00E26FA8"/>
    <w:rsid w:val="00E27721"/>
    <w:rsid w:val="00E27F51"/>
    <w:rsid w:val="00E32A5D"/>
    <w:rsid w:val="00E33DFB"/>
    <w:rsid w:val="00E35AA2"/>
    <w:rsid w:val="00E3610E"/>
    <w:rsid w:val="00E3637E"/>
    <w:rsid w:val="00E40C12"/>
    <w:rsid w:val="00E4186E"/>
    <w:rsid w:val="00E4259E"/>
    <w:rsid w:val="00E42DC0"/>
    <w:rsid w:val="00E442DF"/>
    <w:rsid w:val="00E454C6"/>
    <w:rsid w:val="00E4633E"/>
    <w:rsid w:val="00E463E9"/>
    <w:rsid w:val="00E474FC"/>
    <w:rsid w:val="00E50038"/>
    <w:rsid w:val="00E507AF"/>
    <w:rsid w:val="00E51715"/>
    <w:rsid w:val="00E51C3E"/>
    <w:rsid w:val="00E52C20"/>
    <w:rsid w:val="00E53BA4"/>
    <w:rsid w:val="00E55D16"/>
    <w:rsid w:val="00E5612B"/>
    <w:rsid w:val="00E56B6C"/>
    <w:rsid w:val="00E576EC"/>
    <w:rsid w:val="00E602D4"/>
    <w:rsid w:val="00E623F9"/>
    <w:rsid w:val="00E636AF"/>
    <w:rsid w:val="00E6419F"/>
    <w:rsid w:val="00E64FFD"/>
    <w:rsid w:val="00E663D5"/>
    <w:rsid w:val="00E66AA3"/>
    <w:rsid w:val="00E678BA"/>
    <w:rsid w:val="00E703A2"/>
    <w:rsid w:val="00E70D6E"/>
    <w:rsid w:val="00E710B4"/>
    <w:rsid w:val="00E728C8"/>
    <w:rsid w:val="00E72E11"/>
    <w:rsid w:val="00E73D64"/>
    <w:rsid w:val="00E74483"/>
    <w:rsid w:val="00E74B28"/>
    <w:rsid w:val="00E81F99"/>
    <w:rsid w:val="00E82977"/>
    <w:rsid w:val="00E82DCC"/>
    <w:rsid w:val="00E84308"/>
    <w:rsid w:val="00E84C4F"/>
    <w:rsid w:val="00E85AAF"/>
    <w:rsid w:val="00E8717F"/>
    <w:rsid w:val="00E8794A"/>
    <w:rsid w:val="00E9028F"/>
    <w:rsid w:val="00E94F68"/>
    <w:rsid w:val="00E95BB5"/>
    <w:rsid w:val="00E95DB3"/>
    <w:rsid w:val="00E963AF"/>
    <w:rsid w:val="00E974F8"/>
    <w:rsid w:val="00E97E50"/>
    <w:rsid w:val="00EA177C"/>
    <w:rsid w:val="00EA1B4E"/>
    <w:rsid w:val="00EA2E30"/>
    <w:rsid w:val="00EA380A"/>
    <w:rsid w:val="00EA7816"/>
    <w:rsid w:val="00EA7B4B"/>
    <w:rsid w:val="00EB10D9"/>
    <w:rsid w:val="00EB135C"/>
    <w:rsid w:val="00EB5DE8"/>
    <w:rsid w:val="00EB79CD"/>
    <w:rsid w:val="00EC2152"/>
    <w:rsid w:val="00EC392F"/>
    <w:rsid w:val="00EC5997"/>
    <w:rsid w:val="00EC5CB1"/>
    <w:rsid w:val="00EC6858"/>
    <w:rsid w:val="00EC698E"/>
    <w:rsid w:val="00EC6D76"/>
    <w:rsid w:val="00ED0931"/>
    <w:rsid w:val="00ED1235"/>
    <w:rsid w:val="00ED26EF"/>
    <w:rsid w:val="00ED393C"/>
    <w:rsid w:val="00ED3F3D"/>
    <w:rsid w:val="00ED576C"/>
    <w:rsid w:val="00ED5C75"/>
    <w:rsid w:val="00ED7FF3"/>
    <w:rsid w:val="00EE283B"/>
    <w:rsid w:val="00EE30BD"/>
    <w:rsid w:val="00EE3F6D"/>
    <w:rsid w:val="00EE4574"/>
    <w:rsid w:val="00EE4FF4"/>
    <w:rsid w:val="00EE5778"/>
    <w:rsid w:val="00EE6EF2"/>
    <w:rsid w:val="00EE7924"/>
    <w:rsid w:val="00EE7BC1"/>
    <w:rsid w:val="00EF03E4"/>
    <w:rsid w:val="00EF09D7"/>
    <w:rsid w:val="00EF0C44"/>
    <w:rsid w:val="00EF14B1"/>
    <w:rsid w:val="00EF1866"/>
    <w:rsid w:val="00EF2003"/>
    <w:rsid w:val="00EF270B"/>
    <w:rsid w:val="00EF2DA2"/>
    <w:rsid w:val="00EF3CAF"/>
    <w:rsid w:val="00EF4FD9"/>
    <w:rsid w:val="00EF6773"/>
    <w:rsid w:val="00EF6CD7"/>
    <w:rsid w:val="00EF7775"/>
    <w:rsid w:val="00EF7E2F"/>
    <w:rsid w:val="00F01A57"/>
    <w:rsid w:val="00F02AEB"/>
    <w:rsid w:val="00F02F3B"/>
    <w:rsid w:val="00F0375F"/>
    <w:rsid w:val="00F0473E"/>
    <w:rsid w:val="00F0486B"/>
    <w:rsid w:val="00F05199"/>
    <w:rsid w:val="00F068C2"/>
    <w:rsid w:val="00F0771A"/>
    <w:rsid w:val="00F11D6D"/>
    <w:rsid w:val="00F1274F"/>
    <w:rsid w:val="00F1300A"/>
    <w:rsid w:val="00F1371C"/>
    <w:rsid w:val="00F1412D"/>
    <w:rsid w:val="00F1482C"/>
    <w:rsid w:val="00F21062"/>
    <w:rsid w:val="00F219B3"/>
    <w:rsid w:val="00F23306"/>
    <w:rsid w:val="00F23411"/>
    <w:rsid w:val="00F24A40"/>
    <w:rsid w:val="00F24CFD"/>
    <w:rsid w:val="00F2571F"/>
    <w:rsid w:val="00F32569"/>
    <w:rsid w:val="00F32F65"/>
    <w:rsid w:val="00F35762"/>
    <w:rsid w:val="00F3667C"/>
    <w:rsid w:val="00F372E2"/>
    <w:rsid w:val="00F400CB"/>
    <w:rsid w:val="00F41B48"/>
    <w:rsid w:val="00F41C48"/>
    <w:rsid w:val="00F420F7"/>
    <w:rsid w:val="00F43C36"/>
    <w:rsid w:val="00F45F6B"/>
    <w:rsid w:val="00F47696"/>
    <w:rsid w:val="00F47D24"/>
    <w:rsid w:val="00F50E12"/>
    <w:rsid w:val="00F51CD2"/>
    <w:rsid w:val="00F52297"/>
    <w:rsid w:val="00F52909"/>
    <w:rsid w:val="00F53326"/>
    <w:rsid w:val="00F53A0A"/>
    <w:rsid w:val="00F54335"/>
    <w:rsid w:val="00F55EB0"/>
    <w:rsid w:val="00F56E48"/>
    <w:rsid w:val="00F60DFC"/>
    <w:rsid w:val="00F62F7F"/>
    <w:rsid w:val="00F64558"/>
    <w:rsid w:val="00F64A4A"/>
    <w:rsid w:val="00F64DCD"/>
    <w:rsid w:val="00F65E76"/>
    <w:rsid w:val="00F66EED"/>
    <w:rsid w:val="00F66FF7"/>
    <w:rsid w:val="00F67EF2"/>
    <w:rsid w:val="00F67FD9"/>
    <w:rsid w:val="00F726D9"/>
    <w:rsid w:val="00F76A74"/>
    <w:rsid w:val="00F76BAD"/>
    <w:rsid w:val="00F76CE9"/>
    <w:rsid w:val="00F772CC"/>
    <w:rsid w:val="00F779EF"/>
    <w:rsid w:val="00F80361"/>
    <w:rsid w:val="00F81639"/>
    <w:rsid w:val="00F82749"/>
    <w:rsid w:val="00F827FD"/>
    <w:rsid w:val="00F834D2"/>
    <w:rsid w:val="00F837DF"/>
    <w:rsid w:val="00F8448D"/>
    <w:rsid w:val="00F85808"/>
    <w:rsid w:val="00F85858"/>
    <w:rsid w:val="00F869F5"/>
    <w:rsid w:val="00F873A6"/>
    <w:rsid w:val="00F87666"/>
    <w:rsid w:val="00F87C1A"/>
    <w:rsid w:val="00F9099E"/>
    <w:rsid w:val="00F912DF"/>
    <w:rsid w:val="00F91FB4"/>
    <w:rsid w:val="00F92800"/>
    <w:rsid w:val="00F92C01"/>
    <w:rsid w:val="00F93374"/>
    <w:rsid w:val="00F9353D"/>
    <w:rsid w:val="00F949CB"/>
    <w:rsid w:val="00F9549A"/>
    <w:rsid w:val="00F95BB5"/>
    <w:rsid w:val="00F9631C"/>
    <w:rsid w:val="00F96B1C"/>
    <w:rsid w:val="00FA0073"/>
    <w:rsid w:val="00FA06F8"/>
    <w:rsid w:val="00FA16CD"/>
    <w:rsid w:val="00FA1EA4"/>
    <w:rsid w:val="00FA1EFD"/>
    <w:rsid w:val="00FA2139"/>
    <w:rsid w:val="00FA2BD9"/>
    <w:rsid w:val="00FA39B9"/>
    <w:rsid w:val="00FA5BE7"/>
    <w:rsid w:val="00FB0087"/>
    <w:rsid w:val="00FB38A8"/>
    <w:rsid w:val="00FB456C"/>
    <w:rsid w:val="00FB48F4"/>
    <w:rsid w:val="00FB5BB2"/>
    <w:rsid w:val="00FB5D1B"/>
    <w:rsid w:val="00FC278C"/>
    <w:rsid w:val="00FC756D"/>
    <w:rsid w:val="00FC7869"/>
    <w:rsid w:val="00FD3E92"/>
    <w:rsid w:val="00FD3F4A"/>
    <w:rsid w:val="00FD49C9"/>
    <w:rsid w:val="00FD4B04"/>
    <w:rsid w:val="00FD4DF5"/>
    <w:rsid w:val="00FD5B5B"/>
    <w:rsid w:val="00FE049E"/>
    <w:rsid w:val="00FE2FDF"/>
    <w:rsid w:val="00FE4643"/>
    <w:rsid w:val="00FE471F"/>
    <w:rsid w:val="00FF0685"/>
    <w:rsid w:val="00FF26F1"/>
    <w:rsid w:val="00FF3AE6"/>
    <w:rsid w:val="00FF478B"/>
    <w:rsid w:val="00FF5089"/>
    <w:rsid w:val="00FF5CC5"/>
    <w:rsid w:val="00FF6710"/>
    <w:rsid w:val="00FF758A"/>
    <w:rsid w:val="00FF7C54"/>
    <w:rsid w:val="010FCCF9"/>
    <w:rsid w:val="013094E6"/>
    <w:rsid w:val="023C831C"/>
    <w:rsid w:val="02796C93"/>
    <w:rsid w:val="02B523BD"/>
    <w:rsid w:val="030F566F"/>
    <w:rsid w:val="0332D6B9"/>
    <w:rsid w:val="034D1A0F"/>
    <w:rsid w:val="0384B16D"/>
    <w:rsid w:val="04A6B6BA"/>
    <w:rsid w:val="04B25A1B"/>
    <w:rsid w:val="05FD33CC"/>
    <w:rsid w:val="05FDC56A"/>
    <w:rsid w:val="064A398E"/>
    <w:rsid w:val="06530E9D"/>
    <w:rsid w:val="07224BB5"/>
    <w:rsid w:val="07859505"/>
    <w:rsid w:val="0794EF02"/>
    <w:rsid w:val="07E0AD8C"/>
    <w:rsid w:val="07F84C78"/>
    <w:rsid w:val="089862A4"/>
    <w:rsid w:val="08E250E5"/>
    <w:rsid w:val="08F0CE59"/>
    <w:rsid w:val="0947C4CE"/>
    <w:rsid w:val="09CA0471"/>
    <w:rsid w:val="0A6B7708"/>
    <w:rsid w:val="0A73FB0B"/>
    <w:rsid w:val="0A779FE1"/>
    <w:rsid w:val="0A77EC82"/>
    <w:rsid w:val="0A8CDA55"/>
    <w:rsid w:val="0AD8A61C"/>
    <w:rsid w:val="0B620E75"/>
    <w:rsid w:val="0B891D76"/>
    <w:rsid w:val="0C46173A"/>
    <w:rsid w:val="0C8A44DB"/>
    <w:rsid w:val="0C92C8DE"/>
    <w:rsid w:val="0D3125E9"/>
    <w:rsid w:val="0E1FEE1E"/>
    <w:rsid w:val="0E4434CC"/>
    <w:rsid w:val="0F053AC8"/>
    <w:rsid w:val="0F84DB39"/>
    <w:rsid w:val="0F86176C"/>
    <w:rsid w:val="111E17B7"/>
    <w:rsid w:val="11C14950"/>
    <w:rsid w:val="11D4EC5C"/>
    <w:rsid w:val="11DB91A6"/>
    <w:rsid w:val="11ED9500"/>
    <w:rsid w:val="1258F2FD"/>
    <w:rsid w:val="129923DB"/>
    <w:rsid w:val="12A827EC"/>
    <w:rsid w:val="12BACB7B"/>
    <w:rsid w:val="12FB3379"/>
    <w:rsid w:val="135B7C8F"/>
    <w:rsid w:val="13BDCCC1"/>
    <w:rsid w:val="14034986"/>
    <w:rsid w:val="149E3F6A"/>
    <w:rsid w:val="14C28618"/>
    <w:rsid w:val="15ADF6DE"/>
    <w:rsid w:val="15D9F841"/>
    <w:rsid w:val="15E66DBB"/>
    <w:rsid w:val="160C790D"/>
    <w:rsid w:val="161F37E9"/>
    <w:rsid w:val="16472755"/>
    <w:rsid w:val="1678164E"/>
    <w:rsid w:val="16A95D49"/>
    <w:rsid w:val="16F408C1"/>
    <w:rsid w:val="17564A54"/>
    <w:rsid w:val="176C1977"/>
    <w:rsid w:val="17D23D1A"/>
    <w:rsid w:val="181A0CD2"/>
    <w:rsid w:val="183BA0CD"/>
    <w:rsid w:val="18DEE8A6"/>
    <w:rsid w:val="1909F9D5"/>
    <w:rsid w:val="197675EA"/>
    <w:rsid w:val="199655ED"/>
    <w:rsid w:val="19F7ACF4"/>
    <w:rsid w:val="1A0EAB5D"/>
    <w:rsid w:val="1A17C102"/>
    <w:rsid w:val="1A715C1A"/>
    <w:rsid w:val="1A851AC5"/>
    <w:rsid w:val="1A9C3296"/>
    <w:rsid w:val="1AB2B8DA"/>
    <w:rsid w:val="1AF35C72"/>
    <w:rsid w:val="1B8C8CE9"/>
    <w:rsid w:val="1BCAA112"/>
    <w:rsid w:val="1BF7627E"/>
    <w:rsid w:val="1BFD597D"/>
    <w:rsid w:val="1C04A433"/>
    <w:rsid w:val="1C79BEC0"/>
    <w:rsid w:val="1CE41575"/>
    <w:rsid w:val="1E9C7015"/>
    <w:rsid w:val="1EF4852C"/>
    <w:rsid w:val="20303E03"/>
    <w:rsid w:val="20A96A17"/>
    <w:rsid w:val="211FA040"/>
    <w:rsid w:val="212FDEF8"/>
    <w:rsid w:val="214FB29F"/>
    <w:rsid w:val="215BE05B"/>
    <w:rsid w:val="22558AA2"/>
    <w:rsid w:val="226174CF"/>
    <w:rsid w:val="2263DD1A"/>
    <w:rsid w:val="22716F33"/>
    <w:rsid w:val="23476D94"/>
    <w:rsid w:val="24525775"/>
    <w:rsid w:val="24916BF6"/>
    <w:rsid w:val="26BA3B7B"/>
    <w:rsid w:val="27D276F2"/>
    <w:rsid w:val="28635909"/>
    <w:rsid w:val="295B7B6B"/>
    <w:rsid w:val="29BA5002"/>
    <w:rsid w:val="2A0248A4"/>
    <w:rsid w:val="2A4A248F"/>
    <w:rsid w:val="2AE47040"/>
    <w:rsid w:val="2B170A14"/>
    <w:rsid w:val="2B75E602"/>
    <w:rsid w:val="2C1BF171"/>
    <w:rsid w:val="2C2EC7C0"/>
    <w:rsid w:val="2C7F692C"/>
    <w:rsid w:val="2C9B1C1A"/>
    <w:rsid w:val="2C9E6031"/>
    <w:rsid w:val="2CC7B4F5"/>
    <w:rsid w:val="2CD4ADC3"/>
    <w:rsid w:val="2CF2CC8A"/>
    <w:rsid w:val="2D9D5F9B"/>
    <w:rsid w:val="2DBD8D0F"/>
    <w:rsid w:val="2DC61112"/>
    <w:rsid w:val="2E56DDA4"/>
    <w:rsid w:val="2E607079"/>
    <w:rsid w:val="2E63759D"/>
    <w:rsid w:val="2E709F35"/>
    <w:rsid w:val="2F2CC7CF"/>
    <w:rsid w:val="2F682172"/>
    <w:rsid w:val="2F745C0F"/>
    <w:rsid w:val="2F79A546"/>
    <w:rsid w:val="2FA7EBD1"/>
    <w:rsid w:val="2FBC73EF"/>
    <w:rsid w:val="2FC94FDC"/>
    <w:rsid w:val="2FD5697B"/>
    <w:rsid w:val="2FDD2430"/>
    <w:rsid w:val="2FF12C26"/>
    <w:rsid w:val="300FA590"/>
    <w:rsid w:val="3055D737"/>
    <w:rsid w:val="30B7D4AE"/>
    <w:rsid w:val="311FA4D2"/>
    <w:rsid w:val="31964AD3"/>
    <w:rsid w:val="31A8F203"/>
    <w:rsid w:val="31FE037A"/>
    <w:rsid w:val="32339E8A"/>
    <w:rsid w:val="325B93A4"/>
    <w:rsid w:val="327963BC"/>
    <w:rsid w:val="329F6CDF"/>
    <w:rsid w:val="32E4AEE3"/>
    <w:rsid w:val="33E948E9"/>
    <w:rsid w:val="34245931"/>
    <w:rsid w:val="34E9AD1B"/>
    <w:rsid w:val="350352E9"/>
    <w:rsid w:val="354BE7DF"/>
    <w:rsid w:val="35D6A520"/>
    <w:rsid w:val="366BFEA2"/>
    <w:rsid w:val="36F161DC"/>
    <w:rsid w:val="378D9544"/>
    <w:rsid w:val="382CC85D"/>
    <w:rsid w:val="38900883"/>
    <w:rsid w:val="3951D5ED"/>
    <w:rsid w:val="39623D2D"/>
    <w:rsid w:val="39993D5C"/>
    <w:rsid w:val="39A2F04F"/>
    <w:rsid w:val="39D67996"/>
    <w:rsid w:val="39DE344B"/>
    <w:rsid w:val="39FE814C"/>
    <w:rsid w:val="3A23D818"/>
    <w:rsid w:val="3A2D1D8D"/>
    <w:rsid w:val="3AF1DD36"/>
    <w:rsid w:val="3AF9831A"/>
    <w:rsid w:val="3CF2991F"/>
    <w:rsid w:val="3D40C4D3"/>
    <w:rsid w:val="3DD73291"/>
    <w:rsid w:val="3E900EF6"/>
    <w:rsid w:val="3EB66ACB"/>
    <w:rsid w:val="3F013E31"/>
    <w:rsid w:val="3F8347E4"/>
    <w:rsid w:val="3FC33EDE"/>
    <w:rsid w:val="3FED415C"/>
    <w:rsid w:val="3FEE113B"/>
    <w:rsid w:val="3FFEFAFA"/>
    <w:rsid w:val="400D5F2A"/>
    <w:rsid w:val="40E15D7A"/>
    <w:rsid w:val="41187F0D"/>
    <w:rsid w:val="418B787C"/>
    <w:rsid w:val="42469B33"/>
    <w:rsid w:val="429BAE32"/>
    <w:rsid w:val="437B4AB6"/>
    <w:rsid w:val="43AA1F74"/>
    <w:rsid w:val="441EB9C3"/>
    <w:rsid w:val="442F0766"/>
    <w:rsid w:val="4455BC93"/>
    <w:rsid w:val="4460190E"/>
    <w:rsid w:val="4477646D"/>
    <w:rsid w:val="4529E5D7"/>
    <w:rsid w:val="453748DC"/>
    <w:rsid w:val="4556A5E0"/>
    <w:rsid w:val="45988137"/>
    <w:rsid w:val="45A1EB2B"/>
    <w:rsid w:val="45E6E21A"/>
    <w:rsid w:val="45E79F0A"/>
    <w:rsid w:val="4657F054"/>
    <w:rsid w:val="465F9521"/>
    <w:rsid w:val="46EEF978"/>
    <w:rsid w:val="477BC20F"/>
    <w:rsid w:val="47F2EEB2"/>
    <w:rsid w:val="481218C2"/>
    <w:rsid w:val="489A9F33"/>
    <w:rsid w:val="48C8F72F"/>
    <w:rsid w:val="4943ABC5"/>
    <w:rsid w:val="4954045F"/>
    <w:rsid w:val="49A1CB5D"/>
    <w:rsid w:val="49B044C8"/>
    <w:rsid w:val="49E97B39"/>
    <w:rsid w:val="4A0C5182"/>
    <w:rsid w:val="4A2EC326"/>
    <w:rsid w:val="4AC7E556"/>
    <w:rsid w:val="4AD9201C"/>
    <w:rsid w:val="4B1384F3"/>
    <w:rsid w:val="4BF2913B"/>
    <w:rsid w:val="4BF80D86"/>
    <w:rsid w:val="4C4FA145"/>
    <w:rsid w:val="4C99ACF1"/>
    <w:rsid w:val="4CD96C1F"/>
    <w:rsid w:val="4CEF8A5F"/>
    <w:rsid w:val="4D278E19"/>
    <w:rsid w:val="4D435ACC"/>
    <w:rsid w:val="4D4B915A"/>
    <w:rsid w:val="4E3E5C90"/>
    <w:rsid w:val="4EA536A1"/>
    <w:rsid w:val="4EE54B5B"/>
    <w:rsid w:val="4F3BCB92"/>
    <w:rsid w:val="4FF1C4F6"/>
    <w:rsid w:val="4FF9E22B"/>
    <w:rsid w:val="50356D27"/>
    <w:rsid w:val="5044B3B4"/>
    <w:rsid w:val="50A72EC7"/>
    <w:rsid w:val="50B2F5A5"/>
    <w:rsid w:val="50B6C8F1"/>
    <w:rsid w:val="50CD259B"/>
    <w:rsid w:val="50CDBF8F"/>
    <w:rsid w:val="515109E6"/>
    <w:rsid w:val="51F64E7F"/>
    <w:rsid w:val="520B03D5"/>
    <w:rsid w:val="531C641E"/>
    <w:rsid w:val="532488EB"/>
    <w:rsid w:val="5336F4EC"/>
    <w:rsid w:val="534585A7"/>
    <w:rsid w:val="549023CF"/>
    <w:rsid w:val="553AEE86"/>
    <w:rsid w:val="56890A09"/>
    <w:rsid w:val="56AD9BD8"/>
    <w:rsid w:val="56D358FD"/>
    <w:rsid w:val="570CFECA"/>
    <w:rsid w:val="57B31B41"/>
    <w:rsid w:val="5800A7EC"/>
    <w:rsid w:val="588DDCDD"/>
    <w:rsid w:val="58B996BA"/>
    <w:rsid w:val="5ACEFF78"/>
    <w:rsid w:val="5AD7BBED"/>
    <w:rsid w:val="5AFD7489"/>
    <w:rsid w:val="5B117C7F"/>
    <w:rsid w:val="5B2268AF"/>
    <w:rsid w:val="5B56BDA3"/>
    <w:rsid w:val="5BBFB10B"/>
    <w:rsid w:val="5BC2997C"/>
    <w:rsid w:val="5C41EFFA"/>
    <w:rsid w:val="5C47265E"/>
    <w:rsid w:val="5CF40442"/>
    <w:rsid w:val="5D05CA35"/>
    <w:rsid w:val="5D26D088"/>
    <w:rsid w:val="5D64CFB8"/>
    <w:rsid w:val="5D66EA3A"/>
    <w:rsid w:val="5DEEEB17"/>
    <w:rsid w:val="5DEF86E4"/>
    <w:rsid w:val="5DF3B5C4"/>
    <w:rsid w:val="5E935E96"/>
    <w:rsid w:val="5F017842"/>
    <w:rsid w:val="5F12207C"/>
    <w:rsid w:val="5F21CC85"/>
    <w:rsid w:val="5F2C1FEC"/>
    <w:rsid w:val="60254871"/>
    <w:rsid w:val="606BFA85"/>
    <w:rsid w:val="60774395"/>
    <w:rsid w:val="60A59CB8"/>
    <w:rsid w:val="60E2A65E"/>
    <w:rsid w:val="6139E4BE"/>
    <w:rsid w:val="6152A186"/>
    <w:rsid w:val="61CF9682"/>
    <w:rsid w:val="61DE01B4"/>
    <w:rsid w:val="62089B70"/>
    <w:rsid w:val="620A5D22"/>
    <w:rsid w:val="62516938"/>
    <w:rsid w:val="62DF6812"/>
    <w:rsid w:val="6324ADC0"/>
    <w:rsid w:val="6384D70E"/>
    <w:rsid w:val="643EDF2A"/>
    <w:rsid w:val="64416008"/>
    <w:rsid w:val="64C925D3"/>
    <w:rsid w:val="64D39FE0"/>
    <w:rsid w:val="656ED722"/>
    <w:rsid w:val="659A1981"/>
    <w:rsid w:val="65EDF84D"/>
    <w:rsid w:val="65F1FB07"/>
    <w:rsid w:val="6646E5C6"/>
    <w:rsid w:val="66911C49"/>
    <w:rsid w:val="669DE5CE"/>
    <w:rsid w:val="66A85FA5"/>
    <w:rsid w:val="66DC0096"/>
    <w:rsid w:val="66ED5F9D"/>
    <w:rsid w:val="673EB9B5"/>
    <w:rsid w:val="67F55F72"/>
    <w:rsid w:val="682597EF"/>
    <w:rsid w:val="688A27B5"/>
    <w:rsid w:val="68F337E4"/>
    <w:rsid w:val="699DABE5"/>
    <w:rsid w:val="69A2408D"/>
    <w:rsid w:val="69F6A217"/>
    <w:rsid w:val="6A78F0D4"/>
    <w:rsid w:val="6AB5DEA9"/>
    <w:rsid w:val="6ACDD816"/>
    <w:rsid w:val="6C68690B"/>
    <w:rsid w:val="6CE8B472"/>
    <w:rsid w:val="6D097CF0"/>
    <w:rsid w:val="6D200124"/>
    <w:rsid w:val="6D965CF1"/>
    <w:rsid w:val="6DBED1EF"/>
    <w:rsid w:val="6DC4BC34"/>
    <w:rsid w:val="6DE4311F"/>
    <w:rsid w:val="6E4BFE3E"/>
    <w:rsid w:val="6E6E558C"/>
    <w:rsid w:val="6ED7A553"/>
    <w:rsid w:val="6F27B69E"/>
    <w:rsid w:val="6F5E1DBD"/>
    <w:rsid w:val="6F685678"/>
    <w:rsid w:val="700557AE"/>
    <w:rsid w:val="70984C93"/>
    <w:rsid w:val="71A5D5A7"/>
    <w:rsid w:val="71EDC1A0"/>
    <w:rsid w:val="728F1B5E"/>
    <w:rsid w:val="72A1A2F4"/>
    <w:rsid w:val="73A5B913"/>
    <w:rsid w:val="7499CD62"/>
    <w:rsid w:val="75188794"/>
    <w:rsid w:val="75BCB1EC"/>
    <w:rsid w:val="76245FE2"/>
    <w:rsid w:val="766B9BF0"/>
    <w:rsid w:val="76B960D6"/>
    <w:rsid w:val="76DDF534"/>
    <w:rsid w:val="77304CC1"/>
    <w:rsid w:val="773E4B7F"/>
    <w:rsid w:val="780571F1"/>
    <w:rsid w:val="791E2CF2"/>
    <w:rsid w:val="795C9365"/>
    <w:rsid w:val="79B9B05B"/>
    <w:rsid w:val="79C577B8"/>
    <w:rsid w:val="79D7FEDE"/>
    <w:rsid w:val="7A0090DE"/>
    <w:rsid w:val="7B4369A1"/>
    <w:rsid w:val="7B777A37"/>
    <w:rsid w:val="7B9755A5"/>
    <w:rsid w:val="7C20A868"/>
    <w:rsid w:val="7C5C681A"/>
    <w:rsid w:val="7CE0213A"/>
    <w:rsid w:val="7DBE7D2D"/>
    <w:rsid w:val="7E3139C0"/>
    <w:rsid w:val="7E639286"/>
    <w:rsid w:val="7EFCF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DAE0B7"/>
  <w15:docId w15:val="{F123F9CD-56D7-40EE-B522-2AF0F90E5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1788"/>
    <w:pPr>
      <w:jc w:val="both"/>
    </w:pPr>
    <w:rPr>
      <w:rFonts w:ascii="Trebuchet MS" w:hAnsi="Trebuchet MS"/>
      <w:szCs w:val="24"/>
      <w:lang w:eastAsia="en-US"/>
    </w:rPr>
  </w:style>
  <w:style w:type="paragraph" w:styleId="Ttulo1">
    <w:name w:val="heading 1"/>
    <w:basedOn w:val="Normal"/>
    <w:next w:val="NormalTitulo1"/>
    <w:autoRedefine/>
    <w:qFormat/>
    <w:rsid w:val="00BD5D12"/>
    <w:pPr>
      <w:keepNext/>
      <w:suppressAutoHyphens/>
      <w:autoSpaceDE w:val="0"/>
      <w:autoSpaceDN w:val="0"/>
      <w:spacing w:before="240" w:after="60"/>
      <w:ind w:left="431" w:hanging="431"/>
      <w:jc w:val="left"/>
      <w:outlineLvl w:val="0"/>
    </w:pPr>
    <w:rPr>
      <w:rFonts w:ascii="Arial" w:hAnsi="Arial" w:cs="Arial"/>
      <w:b/>
      <w:bCs/>
      <w:color w:val="000000" w:themeColor="text1"/>
      <w:kern w:val="20481"/>
      <w:sz w:val="28"/>
      <w:szCs w:val="28"/>
      <w:lang w:val="es-MX"/>
    </w:rPr>
  </w:style>
  <w:style w:type="paragraph" w:styleId="Ttulo2">
    <w:name w:val="heading 2"/>
    <w:aliases w:val="h2"/>
    <w:basedOn w:val="Normal"/>
    <w:next w:val="NormalSubtitulos"/>
    <w:link w:val="Ttulo2Car"/>
    <w:autoRedefine/>
    <w:qFormat/>
    <w:rsid w:val="001F3ADE"/>
    <w:pPr>
      <w:keepNext/>
      <w:suppressAutoHyphens/>
      <w:autoSpaceDE w:val="0"/>
      <w:autoSpaceDN w:val="0"/>
      <w:spacing w:before="240" w:after="120"/>
      <w:ind w:left="578" w:hanging="578"/>
      <w:jc w:val="left"/>
      <w:outlineLvl w:val="1"/>
    </w:pPr>
    <w:rPr>
      <w:rFonts w:ascii="Arial" w:hAnsi="Arial" w:cs="Arial"/>
      <w:b/>
      <w:bCs/>
      <w:color w:val="FF0000"/>
      <w:sz w:val="24"/>
    </w:rPr>
  </w:style>
  <w:style w:type="paragraph" w:styleId="Ttulo3">
    <w:name w:val="heading 3"/>
    <w:aliases w:val="h3,H3"/>
    <w:basedOn w:val="Normal"/>
    <w:next w:val="NormalSubtitulos"/>
    <w:autoRedefine/>
    <w:qFormat/>
    <w:rsid w:val="00BD5D12"/>
    <w:pPr>
      <w:keepNext/>
      <w:shd w:val="clear" w:color="auto" w:fill="FFFFFF" w:themeFill="background1"/>
      <w:spacing w:before="195" w:after="45" w:line="420" w:lineRule="atLeast"/>
      <w:ind w:left="360" w:hanging="360"/>
      <w:jc w:val="left"/>
      <w:outlineLvl w:val="2"/>
    </w:pPr>
    <w:rPr>
      <w:rFonts w:ascii="Arial" w:hAnsi="Arial" w:cs="Arial"/>
      <w:color w:val="000000" w:themeColor="text1"/>
      <w:sz w:val="24"/>
    </w:rPr>
  </w:style>
  <w:style w:type="paragraph" w:styleId="Ttulo4">
    <w:name w:val="heading 4"/>
    <w:basedOn w:val="Normal"/>
    <w:next w:val="NormalSubtitulos"/>
    <w:autoRedefine/>
    <w:qFormat/>
    <w:rsid w:val="00754E9E"/>
    <w:pPr>
      <w:keepNext/>
      <w:shd w:val="clear" w:color="auto" w:fill="FFFFFF" w:themeFill="background1"/>
      <w:spacing w:before="180" w:after="60" w:line="360" w:lineRule="atLeast"/>
      <w:outlineLvl w:val="3"/>
    </w:pPr>
    <w:rPr>
      <w:rFonts w:ascii="Arial" w:hAnsi="Arial" w:cs="Arial"/>
      <w:color w:val="000000" w:themeColor="text1"/>
      <w:sz w:val="28"/>
      <w:szCs w:val="28"/>
    </w:rPr>
  </w:style>
  <w:style w:type="paragraph" w:styleId="Ttulo5">
    <w:name w:val="heading 5"/>
    <w:basedOn w:val="Normal"/>
    <w:next w:val="Normal"/>
    <w:qFormat/>
    <w:rsid w:val="00B15665"/>
    <w:pPr>
      <w:numPr>
        <w:ilvl w:val="4"/>
        <w:numId w:val="2"/>
      </w:numPr>
      <w:spacing w:before="240" w:after="60"/>
      <w:outlineLvl w:val="4"/>
    </w:pPr>
    <w:rPr>
      <w:color w:val="FF0000"/>
      <w:sz w:val="22"/>
    </w:rPr>
  </w:style>
  <w:style w:type="paragraph" w:styleId="Ttulo6">
    <w:name w:val="heading 6"/>
    <w:basedOn w:val="Normal"/>
    <w:next w:val="Normal"/>
    <w:qFormat/>
    <w:rsid w:val="00FF0685"/>
    <w:pPr>
      <w:numPr>
        <w:ilvl w:val="5"/>
        <w:numId w:val="2"/>
      </w:numPr>
      <w:spacing w:before="240" w:after="60"/>
      <w:outlineLvl w:val="5"/>
    </w:pPr>
    <w:rPr>
      <w:b/>
      <w:i/>
      <w:sz w:val="22"/>
    </w:rPr>
  </w:style>
  <w:style w:type="paragraph" w:styleId="Ttulo7">
    <w:name w:val="heading 7"/>
    <w:basedOn w:val="Normal"/>
    <w:next w:val="Normal"/>
    <w:qFormat/>
    <w:rsid w:val="00FF0685"/>
    <w:pPr>
      <w:keepNext/>
      <w:numPr>
        <w:ilvl w:val="6"/>
        <w:numId w:val="2"/>
      </w:numPr>
      <w:jc w:val="right"/>
      <w:outlineLvl w:val="6"/>
    </w:pPr>
    <w:rPr>
      <w:b/>
    </w:rPr>
  </w:style>
  <w:style w:type="paragraph" w:styleId="Ttulo8">
    <w:name w:val="heading 8"/>
    <w:basedOn w:val="Normal"/>
    <w:next w:val="Normal"/>
    <w:qFormat/>
    <w:rsid w:val="00FF0685"/>
    <w:pPr>
      <w:keepNext/>
      <w:numPr>
        <w:ilvl w:val="7"/>
        <w:numId w:val="2"/>
      </w:numPr>
      <w:jc w:val="center"/>
      <w:outlineLvl w:val="7"/>
    </w:pPr>
    <w:rPr>
      <w:b/>
      <w:sz w:val="28"/>
      <w:lang w:val="es-MX"/>
    </w:rPr>
  </w:style>
  <w:style w:type="paragraph" w:styleId="Ttulo9">
    <w:name w:val="heading 9"/>
    <w:basedOn w:val="Normal"/>
    <w:next w:val="Normal"/>
    <w:qFormat/>
    <w:rsid w:val="00FF0685"/>
    <w:pPr>
      <w:keepNext/>
      <w:numPr>
        <w:ilvl w:val="8"/>
        <w:numId w:val="2"/>
      </w:numPr>
      <w:tabs>
        <w:tab w:val="left" w:pos="3835"/>
        <w:tab w:val="left" w:pos="5002"/>
      </w:tabs>
      <w:jc w:val="left"/>
      <w:outlineLvl w:val="8"/>
    </w:pPr>
    <w:rPr>
      <w:b/>
      <w:i/>
      <w:snapToGrid w:val="0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Titulo1">
    <w:name w:val="Normal Titulo 1"/>
    <w:basedOn w:val="Normal"/>
    <w:autoRedefine/>
    <w:rsid w:val="00FF0685"/>
    <w:pPr>
      <w:ind w:left="426"/>
    </w:pPr>
    <w:rPr>
      <w:lang w:val="es-MX"/>
    </w:rPr>
  </w:style>
  <w:style w:type="paragraph" w:customStyle="1" w:styleId="NormalSubtitulos">
    <w:name w:val="Normal Subtitulos"/>
    <w:basedOn w:val="Normal"/>
    <w:autoRedefine/>
    <w:rsid w:val="00257176"/>
    <w:rPr>
      <w:lang w:val="es-MX"/>
    </w:rPr>
  </w:style>
  <w:style w:type="character" w:customStyle="1" w:styleId="Ttulo2Car">
    <w:name w:val="Título 2 Car"/>
    <w:aliases w:val="h2 Car"/>
    <w:basedOn w:val="Fuentedeprrafopredeter"/>
    <w:link w:val="Ttulo2"/>
    <w:rsid w:val="001F3ADE"/>
    <w:rPr>
      <w:rFonts w:ascii="Arial" w:hAnsi="Arial" w:cs="Arial"/>
      <w:b/>
      <w:bCs/>
      <w:color w:val="FF0000"/>
      <w:sz w:val="24"/>
      <w:szCs w:val="24"/>
      <w:lang w:eastAsia="en-US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FF0685"/>
    <w:pPr>
      <w:spacing w:before="240" w:after="60"/>
      <w:jc w:val="left"/>
      <w:outlineLvl w:val="0"/>
    </w:pPr>
    <w:rPr>
      <w:b/>
      <w:caps/>
      <w:kern w:val="28"/>
      <w:sz w:val="28"/>
    </w:rPr>
  </w:style>
  <w:style w:type="paragraph" w:styleId="Textoindependiente">
    <w:name w:val="Body Text"/>
    <w:basedOn w:val="Normal"/>
    <w:rsid w:val="00FF0685"/>
    <w:pPr>
      <w:ind w:left="426"/>
    </w:pPr>
    <w:rPr>
      <w:rFonts w:ascii="Times New Roman" w:hAnsi="Times New Roman"/>
      <w:snapToGrid w:val="0"/>
      <w:sz w:val="16"/>
    </w:rPr>
  </w:style>
  <w:style w:type="paragraph" w:styleId="Encabezado">
    <w:name w:val="header"/>
    <w:basedOn w:val="Normal"/>
    <w:link w:val="EncabezadoCar"/>
    <w:uiPriority w:val="99"/>
    <w:rsid w:val="00FF06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82DCC"/>
    <w:rPr>
      <w:rFonts w:ascii="Arial" w:hAnsi="Arial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FF06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82DCC"/>
    <w:rPr>
      <w:rFonts w:ascii="Arial" w:hAnsi="Arial"/>
      <w:lang w:val="es-ES" w:eastAsia="es-ES"/>
    </w:rPr>
  </w:style>
  <w:style w:type="character" w:styleId="Nmerodepgina">
    <w:name w:val="page number"/>
    <w:basedOn w:val="Fuentedeprrafopredeter"/>
    <w:rsid w:val="00FF0685"/>
  </w:style>
  <w:style w:type="paragraph" w:customStyle="1" w:styleId="Anexo1">
    <w:name w:val="Anexo 1"/>
    <w:basedOn w:val="Ttulo1"/>
    <w:next w:val="Normal"/>
    <w:autoRedefine/>
    <w:rsid w:val="00FF0685"/>
    <w:pPr>
      <w:ind w:left="0" w:firstLine="0"/>
    </w:pPr>
  </w:style>
  <w:style w:type="paragraph" w:customStyle="1" w:styleId="Anexo2">
    <w:name w:val="Anexo 2"/>
    <w:basedOn w:val="Ttulo2"/>
    <w:next w:val="NormalSubtitulos"/>
    <w:autoRedefine/>
    <w:rsid w:val="00FF0685"/>
    <w:pPr>
      <w:ind w:left="0" w:firstLine="0"/>
    </w:pPr>
  </w:style>
  <w:style w:type="paragraph" w:customStyle="1" w:styleId="Anexo3">
    <w:name w:val="Anexo 3"/>
    <w:basedOn w:val="Ttulo3"/>
    <w:next w:val="NormalSubtitulos"/>
    <w:autoRedefine/>
    <w:rsid w:val="00FF0685"/>
    <w:pPr>
      <w:ind w:left="0" w:firstLine="0"/>
    </w:pPr>
  </w:style>
  <w:style w:type="paragraph" w:customStyle="1" w:styleId="NombrePortada">
    <w:name w:val="Nombre Portada"/>
    <w:basedOn w:val="Normal"/>
    <w:autoRedefine/>
    <w:rsid w:val="00FF0685"/>
    <w:pPr>
      <w:ind w:left="709"/>
      <w:jc w:val="right"/>
    </w:pPr>
    <w:rPr>
      <w:b/>
      <w:noProof/>
      <w:sz w:val="22"/>
    </w:rPr>
  </w:style>
  <w:style w:type="paragraph" w:customStyle="1" w:styleId="TituloCentrado">
    <w:name w:val="Titulo Centrado"/>
    <w:basedOn w:val="Normal"/>
    <w:autoRedefine/>
    <w:rsid w:val="00FF0685"/>
    <w:rPr>
      <w:b/>
      <w:sz w:val="28"/>
      <w:lang w:val="es-MX"/>
    </w:rPr>
  </w:style>
  <w:style w:type="paragraph" w:styleId="TDC2">
    <w:name w:val="toc 2"/>
    <w:basedOn w:val="Normal"/>
    <w:next w:val="Normal"/>
    <w:autoRedefine/>
    <w:uiPriority w:val="39"/>
    <w:rsid w:val="00674522"/>
    <w:pPr>
      <w:ind w:left="200"/>
      <w:jc w:val="left"/>
    </w:pPr>
  </w:style>
  <w:style w:type="paragraph" w:styleId="TDC1">
    <w:name w:val="toc 1"/>
    <w:basedOn w:val="Normal"/>
    <w:next w:val="Normal"/>
    <w:autoRedefine/>
    <w:uiPriority w:val="39"/>
    <w:rsid w:val="002B2896"/>
    <w:pPr>
      <w:tabs>
        <w:tab w:val="left" w:pos="400"/>
        <w:tab w:val="right" w:leader="dot" w:pos="8921"/>
      </w:tabs>
      <w:spacing w:before="120" w:after="120"/>
      <w:jc w:val="left"/>
    </w:pPr>
    <w:rPr>
      <w:b/>
      <w:caps/>
    </w:rPr>
  </w:style>
  <w:style w:type="paragraph" w:styleId="TDC3">
    <w:name w:val="toc 3"/>
    <w:basedOn w:val="Normal"/>
    <w:next w:val="Normal"/>
    <w:autoRedefine/>
    <w:uiPriority w:val="39"/>
    <w:rsid w:val="00674522"/>
    <w:pPr>
      <w:ind w:left="400"/>
      <w:jc w:val="left"/>
    </w:pPr>
  </w:style>
  <w:style w:type="paragraph" w:styleId="TDC4">
    <w:name w:val="toc 4"/>
    <w:basedOn w:val="Normal"/>
    <w:next w:val="Normal"/>
    <w:autoRedefine/>
    <w:uiPriority w:val="39"/>
    <w:rsid w:val="009652C2"/>
    <w:pPr>
      <w:ind w:left="600"/>
      <w:jc w:val="left"/>
    </w:pPr>
    <w:rPr>
      <w:sz w:val="18"/>
    </w:rPr>
  </w:style>
  <w:style w:type="paragraph" w:styleId="TDC5">
    <w:name w:val="toc 5"/>
    <w:basedOn w:val="Normal"/>
    <w:next w:val="Normal"/>
    <w:autoRedefine/>
    <w:uiPriority w:val="39"/>
    <w:rsid w:val="009652C2"/>
    <w:pPr>
      <w:ind w:left="800"/>
      <w:jc w:val="left"/>
    </w:pPr>
    <w:rPr>
      <w:sz w:val="18"/>
    </w:rPr>
  </w:style>
  <w:style w:type="paragraph" w:styleId="TDC6">
    <w:name w:val="toc 6"/>
    <w:basedOn w:val="Normal"/>
    <w:next w:val="Normal"/>
    <w:autoRedefine/>
    <w:uiPriority w:val="39"/>
    <w:rsid w:val="009652C2"/>
    <w:pPr>
      <w:ind w:left="1000"/>
      <w:jc w:val="left"/>
    </w:pPr>
    <w:rPr>
      <w:sz w:val="18"/>
    </w:rPr>
  </w:style>
  <w:style w:type="paragraph" w:styleId="TDC7">
    <w:name w:val="toc 7"/>
    <w:basedOn w:val="Normal"/>
    <w:next w:val="Normal"/>
    <w:autoRedefine/>
    <w:uiPriority w:val="39"/>
    <w:rsid w:val="00FF0685"/>
    <w:pPr>
      <w:ind w:left="1200"/>
      <w:jc w:val="left"/>
    </w:pPr>
    <w:rPr>
      <w:rFonts w:ascii="Times New Roman" w:hAnsi="Times New Roman"/>
      <w:sz w:val="18"/>
    </w:rPr>
  </w:style>
  <w:style w:type="paragraph" w:styleId="TDC8">
    <w:name w:val="toc 8"/>
    <w:basedOn w:val="Normal"/>
    <w:next w:val="Normal"/>
    <w:autoRedefine/>
    <w:uiPriority w:val="39"/>
    <w:rsid w:val="00FF0685"/>
    <w:pPr>
      <w:ind w:left="1400"/>
      <w:jc w:val="left"/>
    </w:pPr>
    <w:rPr>
      <w:rFonts w:ascii="Times New Roman" w:hAnsi="Times New Roman"/>
      <w:sz w:val="18"/>
    </w:rPr>
  </w:style>
  <w:style w:type="paragraph" w:styleId="TDC9">
    <w:name w:val="toc 9"/>
    <w:basedOn w:val="Normal"/>
    <w:next w:val="Normal"/>
    <w:autoRedefine/>
    <w:uiPriority w:val="39"/>
    <w:rsid w:val="00FF0685"/>
    <w:pPr>
      <w:ind w:left="1600"/>
      <w:jc w:val="left"/>
    </w:pPr>
    <w:rPr>
      <w:rFonts w:ascii="Times New Roman" w:hAnsi="Times New Roman"/>
      <w:sz w:val="18"/>
    </w:rPr>
  </w:style>
  <w:style w:type="paragraph" w:customStyle="1" w:styleId="Negrita">
    <w:name w:val="Negrita"/>
    <w:basedOn w:val="Normal"/>
    <w:autoRedefine/>
    <w:rsid w:val="00FF0685"/>
    <w:pPr>
      <w:ind w:left="680"/>
    </w:pPr>
    <w:rPr>
      <w:b/>
      <w:sz w:val="22"/>
    </w:rPr>
  </w:style>
  <w:style w:type="paragraph" w:customStyle="1" w:styleId="Punteo">
    <w:name w:val="Punteo"/>
    <w:basedOn w:val="Normal"/>
    <w:rsid w:val="00FF0685"/>
    <w:pPr>
      <w:numPr>
        <w:numId w:val="1"/>
      </w:numPr>
    </w:pPr>
  </w:style>
  <w:style w:type="paragraph" w:customStyle="1" w:styleId="NormalSubttulosInterior">
    <w:name w:val="Normal Subtítulos Interior"/>
    <w:basedOn w:val="NormalSubtitulos"/>
    <w:rsid w:val="00FF0685"/>
    <w:pPr>
      <w:ind w:left="1276"/>
    </w:pPr>
  </w:style>
  <w:style w:type="paragraph" w:customStyle="1" w:styleId="Base">
    <w:name w:val="Base"/>
    <w:basedOn w:val="Normal"/>
    <w:rsid w:val="00FF0685"/>
    <w:pPr>
      <w:widowControl w:val="0"/>
      <w:ind w:left="709"/>
    </w:pPr>
    <w:rPr>
      <w:sz w:val="22"/>
      <w:lang w:val="es-ES_tradnl"/>
    </w:rPr>
  </w:style>
  <w:style w:type="paragraph" w:customStyle="1" w:styleId="NormalTabla">
    <w:name w:val="Normal Tabla"/>
    <w:basedOn w:val="Normal"/>
    <w:rsid w:val="00FF0685"/>
  </w:style>
  <w:style w:type="character" w:styleId="Refdecomentario">
    <w:name w:val="annotation reference"/>
    <w:semiHidden/>
    <w:rsid w:val="00FF0685"/>
    <w:rPr>
      <w:sz w:val="16"/>
      <w:szCs w:val="16"/>
    </w:rPr>
  </w:style>
  <w:style w:type="paragraph" w:styleId="Textocomentario">
    <w:name w:val="annotation text"/>
    <w:basedOn w:val="Normal"/>
    <w:semiHidden/>
    <w:rsid w:val="00FF0685"/>
  </w:style>
  <w:style w:type="paragraph" w:styleId="Asuntodelcomentario">
    <w:name w:val="annotation subject"/>
    <w:basedOn w:val="Textocomentario"/>
    <w:next w:val="Textocomentario"/>
    <w:semiHidden/>
    <w:rsid w:val="00FF0685"/>
    <w:rPr>
      <w:b/>
      <w:bCs/>
    </w:rPr>
  </w:style>
  <w:style w:type="paragraph" w:styleId="Textodeglobo">
    <w:name w:val="Balloon Text"/>
    <w:basedOn w:val="Normal"/>
    <w:semiHidden/>
    <w:rsid w:val="00FF0685"/>
    <w:rPr>
      <w:rFonts w:ascii="Tahoma" w:hAnsi="Tahoma" w:cs="Arial Unicode MS"/>
      <w:sz w:val="16"/>
      <w:szCs w:val="16"/>
    </w:rPr>
  </w:style>
  <w:style w:type="paragraph" w:customStyle="1" w:styleId="PunteoInterior">
    <w:name w:val="Punteo Interior"/>
    <w:basedOn w:val="Punteo"/>
    <w:rsid w:val="00FF0685"/>
    <w:pPr>
      <w:numPr>
        <w:ilvl w:val="1"/>
      </w:numPr>
    </w:pPr>
    <w:rPr>
      <w:lang w:val="es-MX"/>
    </w:rPr>
  </w:style>
  <w:style w:type="paragraph" w:styleId="Sangradetextonormal">
    <w:name w:val="Body Text Indent"/>
    <w:basedOn w:val="Normal"/>
    <w:rsid w:val="00FF0685"/>
    <w:pPr>
      <w:ind w:left="426"/>
    </w:pPr>
  </w:style>
  <w:style w:type="paragraph" w:styleId="Sangra2detindependiente">
    <w:name w:val="Body Text Indent 2"/>
    <w:basedOn w:val="Normal"/>
    <w:rsid w:val="00FF0685"/>
    <w:pPr>
      <w:suppressAutoHyphens/>
      <w:ind w:left="708"/>
    </w:pPr>
    <w:rPr>
      <w:kern w:val="20481"/>
      <w:sz w:val="22"/>
      <w:lang w:val="es-ES_tradnl"/>
    </w:rPr>
  </w:style>
  <w:style w:type="character" w:styleId="Hipervnculo">
    <w:name w:val="Hyperlink"/>
    <w:uiPriority w:val="99"/>
    <w:rsid w:val="00FF0685"/>
    <w:rPr>
      <w:color w:val="0000FF"/>
      <w:u w:val="single"/>
    </w:rPr>
  </w:style>
  <w:style w:type="paragraph" w:customStyle="1" w:styleId="NormalEscaladecaracteres80">
    <w:name w:val="Normal + Escala de caracteres 80%"/>
    <w:basedOn w:val="Normal"/>
    <w:rsid w:val="00FF0685"/>
    <w:rPr>
      <w:w w:val="150"/>
      <w:lang w:eastAsia="zh-CN"/>
    </w:rPr>
  </w:style>
  <w:style w:type="paragraph" w:customStyle="1" w:styleId="parrafo2">
    <w:name w:val="parrafo2"/>
    <w:basedOn w:val="Normal"/>
    <w:rsid w:val="00FF0685"/>
    <w:pPr>
      <w:ind w:left="567"/>
      <w:jc w:val="left"/>
    </w:pPr>
    <w:rPr>
      <w:rFonts w:ascii="Times New Roman" w:hAnsi="Times New Roman"/>
      <w:sz w:val="22"/>
    </w:rPr>
  </w:style>
  <w:style w:type="paragraph" w:styleId="Textoindependiente2">
    <w:name w:val="Body Text 2"/>
    <w:basedOn w:val="Normal"/>
    <w:rsid w:val="00FF0685"/>
    <w:pPr>
      <w:widowControl w:val="0"/>
    </w:pPr>
    <w:rPr>
      <w:b/>
      <w:snapToGrid w:val="0"/>
      <w:sz w:val="22"/>
    </w:rPr>
  </w:style>
  <w:style w:type="paragraph" w:styleId="Sangra3detindependiente">
    <w:name w:val="Body Text Indent 3"/>
    <w:basedOn w:val="Normal"/>
    <w:rsid w:val="00FF0685"/>
    <w:pPr>
      <w:ind w:left="709"/>
    </w:pPr>
    <w:rPr>
      <w:snapToGrid w:val="0"/>
    </w:rPr>
  </w:style>
  <w:style w:type="paragraph" w:styleId="NormalWeb">
    <w:name w:val="Normal (Web)"/>
    <w:basedOn w:val="Normal"/>
    <w:uiPriority w:val="99"/>
    <w:rsid w:val="00FF0685"/>
    <w:pPr>
      <w:spacing w:before="100" w:after="100"/>
      <w:jc w:val="left"/>
    </w:pPr>
    <w:rPr>
      <w:rFonts w:ascii="Arial Unicode MS" w:eastAsia="Arial Unicode MS" w:hAnsi="Arial Unicode MS"/>
      <w:color w:val="000000"/>
      <w:sz w:val="24"/>
    </w:rPr>
  </w:style>
  <w:style w:type="paragraph" w:customStyle="1" w:styleId="Contenidodelatabla">
    <w:name w:val="Contenido de la tabla"/>
    <w:basedOn w:val="Textoindependiente"/>
    <w:rsid w:val="00FF0685"/>
    <w:pPr>
      <w:widowControl w:val="0"/>
      <w:suppressLineNumbers/>
      <w:suppressAutoHyphens/>
      <w:spacing w:after="120"/>
      <w:ind w:left="0"/>
      <w:jc w:val="left"/>
    </w:pPr>
    <w:rPr>
      <w:rFonts w:ascii="Thorndale" w:eastAsia="HG Mincho Light J" w:hAnsi="Thorndale"/>
      <w:snapToGrid/>
      <w:color w:val="808080"/>
      <w:sz w:val="24"/>
      <w:lang w:val="es-ES_tradnl"/>
    </w:rPr>
  </w:style>
  <w:style w:type="paragraph" w:customStyle="1" w:styleId="EstiloTtulo5Izquierda0cmPrimeralnea1cm">
    <w:name w:val="Estilo Título 5 + Izquierda:  0 cm Primera línea:  1 cm"/>
    <w:basedOn w:val="Ttulo5"/>
    <w:autoRedefine/>
    <w:rsid w:val="00FF0685"/>
    <w:pPr>
      <w:numPr>
        <w:ilvl w:val="0"/>
        <w:numId w:val="0"/>
      </w:numPr>
    </w:pPr>
    <w:rPr>
      <w:b/>
      <w:smallCaps/>
    </w:rPr>
  </w:style>
  <w:style w:type="paragraph" w:customStyle="1" w:styleId="WW-Textoindependiente2">
    <w:name w:val="WW-Texto independiente 2"/>
    <w:basedOn w:val="Normal"/>
    <w:rsid w:val="00FF0685"/>
    <w:pPr>
      <w:suppressAutoHyphens/>
      <w:autoSpaceDE w:val="0"/>
      <w:autoSpaceDN w:val="0"/>
    </w:pPr>
    <w:rPr>
      <w:rFonts w:eastAsia="SimSun" w:cs="Arial"/>
      <w:kern w:val="20481"/>
      <w:lang w:val="es-ES_tradnl" w:eastAsia="zh-CN"/>
    </w:rPr>
  </w:style>
  <w:style w:type="paragraph" w:styleId="Textodebloque">
    <w:name w:val="Block Text"/>
    <w:basedOn w:val="Normal"/>
    <w:rsid w:val="00FF0685"/>
    <w:pPr>
      <w:autoSpaceDE w:val="0"/>
      <w:autoSpaceDN w:val="0"/>
      <w:ind w:left="567" w:right="50"/>
    </w:pPr>
    <w:rPr>
      <w:rFonts w:eastAsia="SimSun" w:cs="Arial"/>
      <w:sz w:val="22"/>
      <w:szCs w:val="22"/>
      <w:lang w:val="es-ES_tradnl" w:eastAsia="zh-CN"/>
    </w:rPr>
  </w:style>
  <w:style w:type="paragraph" w:styleId="Textoindependiente3">
    <w:name w:val="Body Text 3"/>
    <w:basedOn w:val="Normal"/>
    <w:rsid w:val="00FF0685"/>
    <w:pPr>
      <w:spacing w:after="120"/>
      <w:jc w:val="left"/>
    </w:pPr>
    <w:rPr>
      <w:rFonts w:ascii="Times New Roman" w:hAnsi="Times New Roman"/>
      <w:sz w:val="16"/>
    </w:rPr>
  </w:style>
  <w:style w:type="paragraph" w:styleId="Prrafodelista">
    <w:name w:val="List Paragraph"/>
    <w:basedOn w:val="Normal"/>
    <w:uiPriority w:val="34"/>
    <w:qFormat/>
    <w:rsid w:val="007636F8"/>
    <w:pPr>
      <w:ind w:left="708"/>
    </w:pPr>
  </w:style>
  <w:style w:type="paragraph" w:customStyle="1" w:styleId="Mivieta">
    <w:name w:val="Mi viñeta"/>
    <w:basedOn w:val="Normal"/>
    <w:link w:val="MivietaCar"/>
    <w:autoRedefine/>
    <w:rsid w:val="00983FBF"/>
    <w:pPr>
      <w:numPr>
        <w:ilvl w:val="1"/>
        <w:numId w:val="3"/>
      </w:numPr>
      <w:tabs>
        <w:tab w:val="clear" w:pos="1440"/>
        <w:tab w:val="num" w:pos="426"/>
      </w:tabs>
    </w:pPr>
    <w:rPr>
      <w:lang w:val="es-MX"/>
    </w:rPr>
  </w:style>
  <w:style w:type="character" w:customStyle="1" w:styleId="MivietaCar">
    <w:name w:val="Mi viñeta Car"/>
    <w:link w:val="Mivieta"/>
    <w:rsid w:val="00983FBF"/>
    <w:rPr>
      <w:rFonts w:ascii="Trebuchet MS" w:hAnsi="Trebuchet MS"/>
      <w:szCs w:val="24"/>
      <w:lang w:val="es-MX" w:eastAsia="en-US"/>
    </w:rPr>
  </w:style>
  <w:style w:type="paragraph" w:customStyle="1" w:styleId="Mispuntos">
    <w:name w:val="Mis puntos"/>
    <w:basedOn w:val="Normal"/>
    <w:rsid w:val="00D50652"/>
    <w:pPr>
      <w:numPr>
        <w:ilvl w:val="2"/>
        <w:numId w:val="3"/>
      </w:numPr>
      <w:tabs>
        <w:tab w:val="clear" w:pos="2160"/>
        <w:tab w:val="num" w:pos="709"/>
      </w:tabs>
    </w:pPr>
    <w:rPr>
      <w:lang w:val="es-MX"/>
    </w:rPr>
  </w:style>
  <w:style w:type="paragraph" w:customStyle="1" w:styleId="Estilo1">
    <w:name w:val="Estilo1"/>
    <w:basedOn w:val="Mispuntos"/>
    <w:rsid w:val="00D50652"/>
  </w:style>
  <w:style w:type="character" w:styleId="Fuerte">
    <w:name w:val="Strong"/>
    <w:uiPriority w:val="22"/>
    <w:qFormat/>
    <w:rsid w:val="00CC77CE"/>
    <w:rPr>
      <w:b/>
      <w:bCs/>
    </w:rPr>
  </w:style>
  <w:style w:type="table" w:styleId="Tablaconcuadrcula">
    <w:name w:val="Table Grid"/>
    <w:basedOn w:val="Tablanormal"/>
    <w:rsid w:val="002E19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35836"/>
    <w:pPr>
      <w:contextualSpacing/>
    </w:pPr>
    <w:rPr>
      <w:rFonts w:ascii="Lucida Sans Typewriter" w:hAnsi="Lucida Sans Typewriter"/>
      <w:sz w:val="18"/>
      <w:szCs w:val="22"/>
    </w:rPr>
  </w:style>
  <w:style w:type="paragraph" w:customStyle="1" w:styleId="Default">
    <w:name w:val="Default"/>
    <w:rsid w:val="00680C9D"/>
    <w:pPr>
      <w:autoSpaceDE w:val="0"/>
      <w:autoSpaceDN w:val="0"/>
      <w:adjustRightInd w:val="0"/>
    </w:pPr>
    <w:rPr>
      <w:rFonts w:ascii="Wingdings" w:hAnsi="Wingdings" w:cs="Wingdings"/>
      <w:color w:val="000000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E82DCC"/>
    <w:pPr>
      <w:keepLines/>
      <w:suppressAutoHyphens w:val="0"/>
      <w:autoSpaceDE/>
      <w:autoSpaceDN/>
      <w:spacing w:after="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32"/>
      <w:lang w:val="es-CL" w:eastAsia="es-CL"/>
    </w:rPr>
  </w:style>
  <w:style w:type="paragraph" w:styleId="Subttulo">
    <w:name w:val="Subtitle"/>
    <w:basedOn w:val="Normal"/>
    <w:next w:val="Normal"/>
    <w:link w:val="SubttuloCar"/>
    <w:qFormat/>
    <w:rsid w:val="00A7067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A7067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ES" w:eastAsia="es-ES"/>
    </w:rPr>
  </w:style>
  <w:style w:type="paragraph" w:customStyle="1" w:styleId="xmsonormal">
    <w:name w:val="x_msonormal"/>
    <w:basedOn w:val="Normal"/>
    <w:rsid w:val="00ED3F3D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US"/>
    </w:rPr>
  </w:style>
  <w:style w:type="character" w:customStyle="1" w:styleId="normaltextrun">
    <w:name w:val="normaltextrun"/>
    <w:basedOn w:val="Fuentedeprrafopredeter"/>
    <w:rsid w:val="005D7FDC"/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0B13C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5A26D3"/>
    <w:rPr>
      <w:color w:val="605E5C"/>
      <w:shd w:val="clear" w:color="auto" w:fill="E1DFDD"/>
    </w:rPr>
  </w:style>
  <w:style w:type="paragraph" w:customStyle="1" w:styleId="NumberedAlphabetized">
    <w:name w:val="Numbered Alphabetized"/>
    <w:basedOn w:val="Normal"/>
    <w:autoRedefine/>
    <w:rsid w:val="0065190A"/>
    <w:pPr>
      <w:numPr>
        <w:numId w:val="4"/>
      </w:numPr>
      <w:jc w:val="left"/>
    </w:pPr>
    <w:rPr>
      <w:lang w:val="en-US"/>
    </w:rPr>
  </w:style>
  <w:style w:type="paragraph" w:customStyle="1" w:styleId="xxxmsonormal">
    <w:name w:val="x_x_x_msonormal"/>
    <w:basedOn w:val="Normal"/>
    <w:rsid w:val="0065190A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MX" w:eastAsia="es-MX"/>
    </w:rPr>
  </w:style>
  <w:style w:type="table" w:styleId="Tablaconcuadrcula4-nfasis6">
    <w:name w:val="Grid Table 4 Accent 6"/>
    <w:basedOn w:val="Tablanormal"/>
    <w:uiPriority w:val="49"/>
    <w:rsid w:val="00736431"/>
    <w:rPr>
      <w:lang w:val="es-MX" w:eastAsia="en-US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paragraph">
    <w:name w:val="paragraph"/>
    <w:basedOn w:val="Normal"/>
    <w:rsid w:val="00511608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eop">
    <w:name w:val="eop"/>
    <w:basedOn w:val="Fuentedeprrafopredeter"/>
    <w:rsid w:val="00511608"/>
  </w:style>
  <w:style w:type="character" w:customStyle="1" w:styleId="scxw110836973">
    <w:name w:val="scxw110836973"/>
    <w:basedOn w:val="Fuentedeprrafopredeter"/>
    <w:rsid w:val="00511608"/>
  </w:style>
  <w:style w:type="character" w:customStyle="1" w:styleId="wacimagecontainer">
    <w:name w:val="wacimagecontainer"/>
    <w:basedOn w:val="Fuentedeprrafopredeter"/>
    <w:rsid w:val="00511608"/>
  </w:style>
  <w:style w:type="character" w:styleId="CdigoHTML">
    <w:name w:val="HTML Code"/>
    <w:basedOn w:val="Fuentedeprrafopredeter"/>
    <w:uiPriority w:val="99"/>
    <w:semiHidden/>
    <w:unhideWhenUsed/>
    <w:rsid w:val="003F5F28"/>
    <w:rPr>
      <w:rFonts w:ascii="Courier New" w:eastAsia="Times New Roman" w:hAnsi="Courier New" w:cs="Courier New"/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CD44D5"/>
    <w:rPr>
      <w:rFonts w:ascii="Trebuchet MS" w:hAnsi="Trebuchet MS"/>
      <w:b/>
      <w:caps/>
      <w:kern w:val="28"/>
      <w:sz w:val="28"/>
      <w:szCs w:val="24"/>
      <w:lang w:eastAsia="en-US"/>
    </w:rPr>
  </w:style>
  <w:style w:type="character" w:customStyle="1" w:styleId="whitespace-normal">
    <w:name w:val="whitespace-normal"/>
    <w:basedOn w:val="Fuentedeprrafopredeter"/>
    <w:rsid w:val="00302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75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63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0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3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27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5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64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5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55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0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51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1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30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8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7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9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1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5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6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948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5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2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53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2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90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85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6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51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4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81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7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46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0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70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86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0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9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69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9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7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48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99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3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1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06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4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7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7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48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31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8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96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38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9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5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41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5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14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19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07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8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25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4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74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1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72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2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26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3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90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7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5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35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24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91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6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5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5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7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0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3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5120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4938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2724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42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82195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Calidad\Plantillas\G-CA-05%20Plantilla%20General%20Byte%20ACGP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DB3B8D725652540931A2D6CB43D6E34" ma:contentTypeVersion="4" ma:contentTypeDescription="Crear nuevo documento." ma:contentTypeScope="" ma:versionID="887bd574111c524fca674491d04c128d">
  <xsd:schema xmlns:xsd="http://www.w3.org/2001/XMLSchema" xmlns:xs="http://www.w3.org/2001/XMLSchema" xmlns:p="http://schemas.microsoft.com/office/2006/metadata/properties" xmlns:ns2="205ea732-1358-4e25-b148-704252afe848" targetNamespace="http://schemas.microsoft.com/office/2006/metadata/properties" ma:root="true" ma:fieldsID="757ce44c6d1353e9a509d238d7bd1ceb" ns2:_="">
    <xsd:import namespace="205ea732-1358-4e25-b148-704252afe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5ea732-1358-4e25-b148-704252afe8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E8AD82-F5AD-4C86-A499-05EB057A83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56BF2B-AC36-4363-BFCB-3199FD3161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5ea732-1358-4e25-b148-704252afe8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F09562-9BD1-4A66-9D16-BC63A4292A7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81B1EB-5679-4272-B5D6-8717F717CD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G-CA-05 Plantilla General Byte ACGP.dot</Template>
  <TotalTime>4</TotalTime>
  <Pages>4</Pages>
  <Words>652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</vt:lpstr>
    </vt:vector>
  </TitlesOfParts>
  <Company>ACGP Ingeniería de Software S.A.</Company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</dc:title>
  <dc:subject/>
  <dc:creator>Manuel Bórquez</dc:creator>
  <cp:keywords>Portabilidad</cp:keywords>
  <cp:lastModifiedBy>Stefano Tabarroni</cp:lastModifiedBy>
  <cp:revision>5</cp:revision>
  <cp:lastPrinted>2024-09-11T13:18:00Z</cp:lastPrinted>
  <dcterms:created xsi:type="dcterms:W3CDTF">2026-08-06T20:09:00Z</dcterms:created>
  <dcterms:modified xsi:type="dcterms:W3CDTF">2026-08-06T21:13:00Z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po Documento">
    <vt:lpwstr>G</vt:lpwstr>
  </property>
  <property fmtid="{D5CDD505-2E9C-101B-9397-08002B2CF9AE}" pid="3" name="Proceso">
    <vt:lpwstr>VE</vt:lpwstr>
  </property>
  <property fmtid="{D5CDD505-2E9C-101B-9397-08002B2CF9AE}" pid="4" name="Versión Plantilla">
    <vt:lpwstr>22</vt:lpwstr>
  </property>
  <property fmtid="{D5CDD505-2E9C-101B-9397-08002B2CF9AE}" pid="5" name="Descripción Documento">
    <vt:lpwstr>Cotización</vt:lpwstr>
  </property>
  <property fmtid="{D5CDD505-2E9C-101B-9397-08002B2CF9AE}" pid="6" name="Abrev. Cliente">
    <vt:lpwstr>DELLVOC</vt:lpwstr>
  </property>
  <property fmtid="{D5CDD505-2E9C-101B-9397-08002B2CF9AE}" pid="7" name="Adicional">
    <vt:lpwstr>Cot 2005-21</vt:lpwstr>
  </property>
  <property fmtid="{D5CDD505-2E9C-101B-9397-08002B2CF9AE}" pid="8" name="Versión Documento">
    <vt:lpwstr>v 03</vt:lpwstr>
  </property>
  <property fmtid="{D5CDD505-2E9C-101B-9397-08002B2CF9AE}" pid="9" name="Cliente">
    <vt:lpwstr>DELL Inc.</vt:lpwstr>
  </property>
  <property fmtid="{D5CDD505-2E9C-101B-9397-08002B2CF9AE}" pid="10" name="Fecha Actualización">
    <vt:lpwstr>Febrero, 2005</vt:lpwstr>
  </property>
  <property fmtid="{D5CDD505-2E9C-101B-9397-08002B2CF9AE}" pid="11" name="Proyecto">
    <vt:lpwstr>Validación de información Ordenes de Compra DELL</vt:lpwstr>
  </property>
  <property fmtid="{D5CDD505-2E9C-101B-9397-08002B2CF9AE}" pid="12" name="Abrev. Proyecto">
    <vt:lpwstr>DELLVAL</vt:lpwstr>
  </property>
  <property fmtid="{D5CDD505-2E9C-101B-9397-08002B2CF9AE}" pid="13" name="Responsable">
    <vt:lpwstr>Nelson Castillo</vt:lpwstr>
  </property>
  <property fmtid="{D5CDD505-2E9C-101B-9397-08002B2CF9AE}" pid="14" name="Representante de Ventas">
    <vt:lpwstr>Nelson Castillo</vt:lpwstr>
  </property>
  <property fmtid="{D5CDD505-2E9C-101B-9397-08002B2CF9AE}" pid="15" name="Cargo Rep. Ventas">
    <vt:lpwstr>Gerente General</vt:lpwstr>
  </property>
  <property fmtid="{D5CDD505-2E9C-101B-9397-08002B2CF9AE}" pid="16" name="Nombre Cliente">
    <vt:lpwstr>Jaime </vt:lpwstr>
  </property>
  <property fmtid="{D5CDD505-2E9C-101B-9397-08002B2CF9AE}" pid="17" name="Apellido Cliente">
    <vt:lpwstr>Cases</vt:lpwstr>
  </property>
  <property fmtid="{D5CDD505-2E9C-101B-9397-08002B2CF9AE}" pid="18" name="Cargo Cliente">
    <vt:lpwstr>Contador General</vt:lpwstr>
  </property>
  <property fmtid="{D5CDD505-2E9C-101B-9397-08002B2CF9AE}" pid="19" name="ContentTypeId">
    <vt:lpwstr>0x0101000DB3B8D725652540931A2D6CB43D6E34</vt:lpwstr>
  </property>
  <property fmtid="{D5CDD505-2E9C-101B-9397-08002B2CF9AE}" pid="20" name="MediaServiceImageTags">
    <vt:lpwstr/>
  </property>
</Properties>
</file>